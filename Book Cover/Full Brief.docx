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A90F" w14:textId="77777777" w:rsidR="00EA6E6A" w:rsidRPr="00081302" w:rsidRDefault="00000000" w:rsidP="00825524">
      <w:pPr>
        <w:pStyle w:val="BodyText"/>
        <w:rPr>
          <w:sz w:val="24"/>
          <w:szCs w:val="24"/>
        </w:rPr>
      </w:pPr>
      <w:r w:rsidRPr="00C01921">
        <w:rPr>
          <w:b/>
          <w:bCs/>
          <w:sz w:val="24"/>
          <w:szCs w:val="24"/>
        </w:rPr>
        <w:t xml:space="preserve">Act as a Creative Director </w:t>
      </w:r>
      <w:r w:rsidRPr="00081302">
        <w:rPr>
          <w:sz w:val="24"/>
          <w:szCs w:val="24"/>
        </w:rPr>
        <w:t>specialising in digital image research and visual direction. Your role is to source, analyse, and curate imagery that sharpens brand identity, informs design decisions, and elevates creative concepts. When responding, think like a design leader: identify visual patterns, articulate why certain references matter, and propose image directions that align with strategy, audience insight, and modern aesthetics. Prioritise clarity, taste, and narrative coherence — selecting images not just for style, but for the story they help tell.</w:t>
      </w:r>
    </w:p>
    <w:p w14:paraId="59CD33FB" w14:textId="6B206EAA" w:rsidR="00081302" w:rsidRPr="00081302" w:rsidRDefault="00081302" w:rsidP="00081302">
      <w:pPr>
        <w:pStyle w:val="BodyText"/>
        <w:rPr>
          <w:sz w:val="24"/>
          <w:szCs w:val="24"/>
        </w:rPr>
      </w:pPr>
      <w:r w:rsidRPr="00081302">
        <w:rPr>
          <w:b/>
          <w:bCs/>
          <w:sz w:val="24"/>
          <w:szCs w:val="24"/>
        </w:rPr>
        <w:t>Act as an Editorial Art Director</w:t>
      </w:r>
      <w:r w:rsidRPr="00081302">
        <w:rPr>
          <w:sz w:val="24"/>
          <w:szCs w:val="24"/>
        </w:rPr>
        <w:t xml:space="preserve">. </w:t>
      </w:r>
      <w:proofErr w:type="spellStart"/>
      <w:r w:rsidRPr="00081302">
        <w:rPr>
          <w:sz w:val="24"/>
          <w:szCs w:val="24"/>
        </w:rPr>
        <w:t>Analyze</w:t>
      </w:r>
      <w:proofErr w:type="spellEnd"/>
      <w:r w:rsidRPr="00081302">
        <w:rPr>
          <w:sz w:val="24"/>
          <w:szCs w:val="24"/>
        </w:rPr>
        <w:t xml:space="preserve"> the attached text for its underlying themes and emotional resonance.</w:t>
      </w:r>
    </w:p>
    <w:p w14:paraId="30500A2A" w14:textId="77777777" w:rsidR="00081302" w:rsidRPr="00081302" w:rsidRDefault="00081302" w:rsidP="00081302">
      <w:pPr>
        <w:pStyle w:val="BodyText"/>
        <w:rPr>
          <w:b/>
          <w:bCs/>
          <w:sz w:val="24"/>
          <w:szCs w:val="24"/>
        </w:rPr>
      </w:pPr>
      <w:r w:rsidRPr="00081302">
        <w:rPr>
          <w:b/>
          <w:bCs/>
          <w:sz w:val="24"/>
          <w:szCs w:val="24"/>
        </w:rPr>
        <w:t>Your Task:</w:t>
      </w:r>
    </w:p>
    <w:p w14:paraId="09A2A8E8" w14:textId="77777777" w:rsidR="00081302" w:rsidRPr="00081302" w:rsidRDefault="00081302" w:rsidP="00081302">
      <w:pPr>
        <w:pStyle w:val="BodyText"/>
        <w:rPr>
          <w:sz w:val="24"/>
          <w:szCs w:val="24"/>
        </w:rPr>
      </w:pPr>
      <w:r w:rsidRPr="00081302">
        <w:rPr>
          <w:sz w:val="24"/>
          <w:szCs w:val="24"/>
        </w:rPr>
        <w:t>Create a brief for a conceptual photograph or 3D render that represents the 'feeling' of the text rather than its literal keywords. Avoid clichés.</w:t>
      </w:r>
    </w:p>
    <w:p w14:paraId="40366FDF" w14:textId="77777777" w:rsidR="00081302" w:rsidRPr="00081302" w:rsidRDefault="00081302" w:rsidP="00081302">
      <w:pPr>
        <w:pStyle w:val="BodyText"/>
        <w:rPr>
          <w:sz w:val="24"/>
          <w:szCs w:val="24"/>
        </w:rPr>
      </w:pPr>
      <w:r w:rsidRPr="00081302">
        <w:rPr>
          <w:sz w:val="24"/>
          <w:szCs w:val="24"/>
        </w:rPr>
        <w:t>The Brief should specify:</w:t>
      </w:r>
    </w:p>
    <w:p w14:paraId="465F6560" w14:textId="77777777" w:rsidR="00081302" w:rsidRPr="00081302" w:rsidRDefault="00081302" w:rsidP="00081302">
      <w:pPr>
        <w:pStyle w:val="BodyText"/>
        <w:rPr>
          <w:sz w:val="24"/>
          <w:szCs w:val="24"/>
        </w:rPr>
      </w:pPr>
      <w:r w:rsidRPr="00081302">
        <w:rPr>
          <w:b/>
          <w:bCs/>
          <w:sz w:val="24"/>
          <w:szCs w:val="24"/>
        </w:rPr>
        <w:t>Perspective:</w:t>
      </w:r>
      <w:r w:rsidRPr="00081302">
        <w:rPr>
          <w:sz w:val="24"/>
          <w:szCs w:val="24"/>
        </w:rPr>
        <w:t xml:space="preserve"> (e.g., bird's eye view, extreme close-up, or low-angle hero shot).</w:t>
      </w:r>
    </w:p>
    <w:p w14:paraId="06474FDB" w14:textId="77777777" w:rsidR="00081302" w:rsidRPr="00081302" w:rsidRDefault="00081302" w:rsidP="00081302">
      <w:pPr>
        <w:pStyle w:val="BodyText"/>
        <w:rPr>
          <w:sz w:val="24"/>
          <w:szCs w:val="24"/>
        </w:rPr>
      </w:pPr>
      <w:r w:rsidRPr="00081302">
        <w:rPr>
          <w:b/>
          <w:bCs/>
          <w:sz w:val="24"/>
          <w:szCs w:val="24"/>
        </w:rPr>
        <w:t>Symbolism:</w:t>
      </w:r>
      <w:r w:rsidRPr="00081302">
        <w:rPr>
          <w:sz w:val="24"/>
          <w:szCs w:val="24"/>
        </w:rPr>
        <w:t xml:space="preserve"> What objects or abstract shapes represent the text’s complexity?</w:t>
      </w:r>
    </w:p>
    <w:p w14:paraId="78CF4B70" w14:textId="77777777" w:rsidR="00081302" w:rsidRPr="00081302" w:rsidRDefault="00081302" w:rsidP="00081302">
      <w:pPr>
        <w:pStyle w:val="BodyText"/>
        <w:rPr>
          <w:sz w:val="24"/>
          <w:szCs w:val="24"/>
        </w:rPr>
      </w:pPr>
      <w:r w:rsidRPr="00081302">
        <w:rPr>
          <w:b/>
          <w:bCs/>
          <w:sz w:val="24"/>
          <w:szCs w:val="24"/>
        </w:rPr>
        <w:t>Depth:</w:t>
      </w:r>
      <w:r w:rsidRPr="00081302">
        <w:rPr>
          <w:sz w:val="24"/>
          <w:szCs w:val="24"/>
        </w:rPr>
        <w:t xml:space="preserve"> Use shallow depth of field to create a sense of intimacy and focus.</w:t>
      </w:r>
    </w:p>
    <w:p w14:paraId="438E0172" w14:textId="77777777" w:rsidR="00081302" w:rsidRPr="00081302" w:rsidRDefault="00081302" w:rsidP="00081302">
      <w:pPr>
        <w:pStyle w:val="BodyText"/>
        <w:rPr>
          <w:sz w:val="24"/>
          <w:szCs w:val="24"/>
        </w:rPr>
      </w:pPr>
      <w:r w:rsidRPr="00081302">
        <w:rPr>
          <w:b/>
          <w:bCs/>
          <w:sz w:val="24"/>
          <w:szCs w:val="24"/>
        </w:rPr>
        <w:t>Mood:</w:t>
      </w:r>
      <w:r w:rsidRPr="00081302">
        <w:rPr>
          <w:sz w:val="24"/>
          <w:szCs w:val="24"/>
        </w:rPr>
        <w:t xml:space="preserve"> Describe the atmosphere (e.g., 'quietly optimistic,' 'technologically advanced,' or 'serene and grounded').</w:t>
      </w:r>
    </w:p>
    <w:p w14:paraId="39DA52B3" w14:textId="77777777" w:rsidR="00081302" w:rsidRPr="00081302" w:rsidRDefault="00081302" w:rsidP="00081302">
      <w:pPr>
        <w:pStyle w:val="BodyText"/>
        <w:rPr>
          <w:b/>
          <w:bCs/>
          <w:sz w:val="24"/>
          <w:szCs w:val="24"/>
        </w:rPr>
      </w:pPr>
      <w:r w:rsidRPr="00081302">
        <w:rPr>
          <w:b/>
          <w:bCs/>
          <w:sz w:val="24"/>
          <w:szCs w:val="24"/>
        </w:rPr>
        <w:t xml:space="preserve">Text to </w:t>
      </w:r>
      <w:proofErr w:type="spellStart"/>
      <w:r w:rsidRPr="00081302">
        <w:rPr>
          <w:b/>
          <w:bCs/>
          <w:sz w:val="24"/>
          <w:szCs w:val="24"/>
        </w:rPr>
        <w:t>analyze</w:t>
      </w:r>
      <w:proofErr w:type="spellEnd"/>
      <w:r w:rsidRPr="00081302">
        <w:rPr>
          <w:b/>
          <w:bCs/>
          <w:sz w:val="24"/>
          <w:szCs w:val="24"/>
        </w:rPr>
        <w:t>:</w:t>
      </w:r>
    </w:p>
    <w:p w14:paraId="78FA9536" w14:textId="77777777" w:rsidR="00081302" w:rsidRDefault="00081302" w:rsidP="00825524">
      <w:pPr>
        <w:pStyle w:val="BodyText"/>
        <w:rPr>
          <w:b/>
          <w:bCs/>
          <w:sz w:val="24"/>
          <w:szCs w:val="24"/>
        </w:rPr>
      </w:pPr>
    </w:p>
    <w:p w14:paraId="344A3DB6" w14:textId="77777777" w:rsidR="00966447" w:rsidRPr="00966447" w:rsidRDefault="00966447" w:rsidP="00966447">
      <w:pPr>
        <w:pStyle w:val="BodyText"/>
        <w:rPr>
          <w:b/>
          <w:bCs/>
          <w:sz w:val="24"/>
          <w:szCs w:val="24"/>
        </w:rPr>
      </w:pPr>
      <w:r w:rsidRPr="00966447">
        <w:rPr>
          <w:b/>
          <w:bCs/>
          <w:sz w:val="24"/>
          <w:szCs w:val="24"/>
        </w:rPr>
        <w:t>## Visual Strategy</w:t>
      </w:r>
    </w:p>
    <w:p w14:paraId="1F2E4583" w14:textId="77777777" w:rsidR="00966447" w:rsidRPr="00966447" w:rsidRDefault="00966447" w:rsidP="00966447">
      <w:pPr>
        <w:pStyle w:val="BodyText"/>
        <w:rPr>
          <w:b/>
          <w:bCs/>
          <w:sz w:val="24"/>
          <w:szCs w:val="24"/>
        </w:rPr>
      </w:pPr>
    </w:p>
    <w:p w14:paraId="4D2D76A0" w14:textId="77777777" w:rsidR="00966447" w:rsidRPr="00966447" w:rsidRDefault="00966447" w:rsidP="00966447">
      <w:pPr>
        <w:pStyle w:val="BodyText"/>
        <w:rPr>
          <w:b/>
          <w:bCs/>
          <w:sz w:val="24"/>
          <w:szCs w:val="24"/>
        </w:rPr>
      </w:pPr>
      <w:r w:rsidRPr="00966447">
        <w:rPr>
          <w:b/>
          <w:bCs/>
          <w:sz w:val="24"/>
          <w:szCs w:val="24"/>
        </w:rPr>
        <w:t xml:space="preserve">These chapters pivot the narrative from hard sci-fi survival into mythic, dream-logic territory. Visually, we transition from the sterile brutalism of </w:t>
      </w:r>
      <w:proofErr w:type="spellStart"/>
      <w:r w:rsidRPr="00966447">
        <w:rPr>
          <w:b/>
          <w:bCs/>
          <w:sz w:val="24"/>
          <w:szCs w:val="24"/>
        </w:rPr>
        <w:t>Callios</w:t>
      </w:r>
      <w:proofErr w:type="spellEnd"/>
      <w:r w:rsidRPr="00966447">
        <w:rPr>
          <w:b/>
          <w:bCs/>
          <w:sz w:val="24"/>
          <w:szCs w:val="24"/>
        </w:rPr>
        <w:t xml:space="preserve"> into something ancient, sacred, and unknowable — a place that feels like memory made physical. The palette shifts dramatically: the clinical whites and alarm reds of earlier chapters give way to an ever-shifting prismatic sky, weathered stone whites, warm amber light, and deep ceremonial reds.</w:t>
      </w:r>
    </w:p>
    <w:p w14:paraId="642CAF44" w14:textId="77777777" w:rsidR="00966447" w:rsidRPr="00966447" w:rsidRDefault="00966447" w:rsidP="00966447">
      <w:pPr>
        <w:pStyle w:val="BodyText"/>
        <w:rPr>
          <w:b/>
          <w:bCs/>
          <w:sz w:val="24"/>
          <w:szCs w:val="24"/>
        </w:rPr>
      </w:pPr>
    </w:p>
    <w:p w14:paraId="214CA70F" w14:textId="77777777" w:rsidR="00966447" w:rsidRPr="00966447" w:rsidRDefault="00966447" w:rsidP="00966447">
      <w:pPr>
        <w:pStyle w:val="BodyText"/>
        <w:rPr>
          <w:b/>
          <w:bCs/>
          <w:sz w:val="24"/>
          <w:szCs w:val="24"/>
        </w:rPr>
      </w:pPr>
      <w:r w:rsidRPr="00966447">
        <w:rPr>
          <w:b/>
          <w:bCs/>
          <w:sz w:val="24"/>
          <w:szCs w:val="24"/>
        </w:rPr>
        <w:t xml:space="preserve">**Core Visual </w:t>
      </w:r>
      <w:proofErr w:type="gramStart"/>
      <w:r w:rsidRPr="00966447">
        <w:rPr>
          <w:b/>
          <w:bCs/>
          <w:sz w:val="24"/>
          <w:szCs w:val="24"/>
        </w:rPr>
        <w:t>Engine:*</w:t>
      </w:r>
      <w:proofErr w:type="gramEnd"/>
      <w:r w:rsidRPr="00966447">
        <w:rPr>
          <w:b/>
          <w:bCs/>
          <w:sz w:val="24"/>
          <w:szCs w:val="24"/>
        </w:rPr>
        <w:t>* The tension between *grandeur decayed* and *power dormant*. Grasmere was once impossibly magnificent. Time has faded it, but it has not killed it. Every surface, every detail should whisper that this place is waiting to wake up.</w:t>
      </w:r>
    </w:p>
    <w:p w14:paraId="14B1BEBF" w14:textId="77777777" w:rsidR="00966447" w:rsidRPr="00966447" w:rsidRDefault="00966447" w:rsidP="00966447">
      <w:pPr>
        <w:pStyle w:val="BodyText"/>
        <w:rPr>
          <w:b/>
          <w:bCs/>
          <w:sz w:val="24"/>
          <w:szCs w:val="24"/>
        </w:rPr>
      </w:pPr>
    </w:p>
    <w:p w14:paraId="01EF6621" w14:textId="1368BE9C" w:rsidR="00966447" w:rsidRPr="00966447" w:rsidRDefault="00966447" w:rsidP="00966447">
      <w:pPr>
        <w:pStyle w:val="BodyText"/>
        <w:rPr>
          <w:b/>
          <w:bCs/>
          <w:sz w:val="24"/>
          <w:szCs w:val="24"/>
        </w:rPr>
      </w:pPr>
      <w:r w:rsidRPr="00966447">
        <w:rPr>
          <w:b/>
          <w:bCs/>
          <w:sz w:val="24"/>
          <w:szCs w:val="24"/>
        </w:rPr>
        <w:t xml:space="preserve">**The </w:t>
      </w:r>
      <w:proofErr w:type="gramStart"/>
      <w:r w:rsidRPr="00966447">
        <w:rPr>
          <w:b/>
          <w:bCs/>
          <w:sz w:val="24"/>
          <w:szCs w:val="24"/>
        </w:rPr>
        <w:t>Palette:*</w:t>
      </w:r>
      <w:proofErr w:type="gramEnd"/>
      <w:r w:rsidRPr="00966447">
        <w:rPr>
          <w:b/>
          <w:bCs/>
          <w:sz w:val="24"/>
          <w:szCs w:val="24"/>
        </w:rPr>
        <w:t>*</w:t>
      </w:r>
      <w:r w:rsidR="005B475C">
        <w:rPr>
          <w:b/>
          <w:bCs/>
          <w:sz w:val="24"/>
          <w:szCs w:val="24"/>
        </w:rPr>
        <w:br/>
        <w:t xml:space="preserve">The Characters: </w:t>
      </w:r>
      <w:r w:rsidR="006600F2" w:rsidRPr="006600F2">
        <w:rPr>
          <w:sz w:val="24"/>
          <w:szCs w:val="24"/>
        </w:rPr>
        <w:t>A mixture of cultures</w:t>
      </w:r>
      <w:r w:rsidR="006600F2">
        <w:rPr>
          <w:sz w:val="24"/>
          <w:szCs w:val="24"/>
        </w:rPr>
        <w:t>,</w:t>
      </w:r>
      <w:r w:rsidR="006600F2" w:rsidRPr="006600F2">
        <w:rPr>
          <w:sz w:val="24"/>
          <w:szCs w:val="24"/>
        </w:rPr>
        <w:t xml:space="preserve"> Afro Caribbean</w:t>
      </w:r>
      <w:r w:rsidR="006600F2">
        <w:rPr>
          <w:sz w:val="24"/>
          <w:szCs w:val="24"/>
        </w:rPr>
        <w:t>, white and Arabs and Asian</w:t>
      </w:r>
      <w:r w:rsidR="006600F2">
        <w:rPr>
          <w:b/>
          <w:bCs/>
          <w:sz w:val="24"/>
          <w:szCs w:val="24"/>
        </w:rPr>
        <w:t xml:space="preserve"> </w:t>
      </w:r>
    </w:p>
    <w:p w14:paraId="582DB111" w14:textId="52567E98" w:rsidR="00966447" w:rsidRPr="005B475C" w:rsidRDefault="00966447" w:rsidP="00966447">
      <w:pPr>
        <w:pStyle w:val="BodyText"/>
        <w:rPr>
          <w:sz w:val="24"/>
          <w:szCs w:val="24"/>
        </w:rPr>
      </w:pPr>
      <w:r w:rsidRPr="00966447">
        <w:rPr>
          <w:b/>
          <w:bCs/>
          <w:sz w:val="24"/>
          <w:szCs w:val="24"/>
        </w:rPr>
        <w:lastRenderedPageBreak/>
        <w:t xml:space="preserve">The Mountain: </w:t>
      </w:r>
      <w:r w:rsidRPr="005B475C">
        <w:rPr>
          <w:sz w:val="24"/>
          <w:szCs w:val="24"/>
        </w:rPr>
        <w:t>Shifting prismatic skies (cobalt → violet → emerald), raw muddy earth tones, cool grey jagged stone, golden crystal light from the spire.</w:t>
      </w:r>
    </w:p>
    <w:p w14:paraId="6BEEB20A" w14:textId="77FF8FAD" w:rsidR="00966447" w:rsidRPr="005B475C" w:rsidRDefault="00966447" w:rsidP="00966447">
      <w:pPr>
        <w:pStyle w:val="BodyText"/>
        <w:rPr>
          <w:sz w:val="24"/>
          <w:szCs w:val="24"/>
        </w:rPr>
      </w:pPr>
      <w:r w:rsidRPr="00966447">
        <w:rPr>
          <w:b/>
          <w:bCs/>
          <w:sz w:val="24"/>
          <w:szCs w:val="24"/>
        </w:rPr>
        <w:t xml:space="preserve">Grasmere Exterior: </w:t>
      </w:r>
      <w:r w:rsidRPr="005B475C">
        <w:rPr>
          <w:sz w:val="24"/>
          <w:szCs w:val="24"/>
        </w:rPr>
        <w:t xml:space="preserve">Faded ivory stone, heavy timber browns, muted </w:t>
      </w:r>
      <w:proofErr w:type="gramStart"/>
      <w:r w:rsidRPr="005B475C">
        <w:rPr>
          <w:sz w:val="24"/>
          <w:szCs w:val="24"/>
        </w:rPr>
        <w:t>grey-greens</w:t>
      </w:r>
      <w:proofErr w:type="gramEnd"/>
      <w:r w:rsidRPr="005B475C">
        <w:rPr>
          <w:sz w:val="24"/>
          <w:szCs w:val="24"/>
        </w:rPr>
        <w:t>. Grandeur visible beneath centuries of neglect.</w:t>
      </w:r>
    </w:p>
    <w:p w14:paraId="3F312ACF" w14:textId="3D8F42A9" w:rsidR="00966447" w:rsidRPr="005B475C" w:rsidRDefault="00966447" w:rsidP="00966447">
      <w:pPr>
        <w:pStyle w:val="BodyText"/>
        <w:rPr>
          <w:sz w:val="24"/>
          <w:szCs w:val="24"/>
        </w:rPr>
      </w:pPr>
      <w:r w:rsidRPr="00966447">
        <w:rPr>
          <w:b/>
          <w:bCs/>
          <w:sz w:val="24"/>
          <w:szCs w:val="24"/>
        </w:rPr>
        <w:t xml:space="preserve">Grasmere Interior: </w:t>
      </w:r>
      <w:r w:rsidRPr="005B475C">
        <w:rPr>
          <w:sz w:val="24"/>
          <w:szCs w:val="24"/>
        </w:rPr>
        <w:t>Deep shadow pierced by warm amber vine-light, ceremonial red accents, shimmering white marble, animated dust motes as golden particles.</w:t>
      </w:r>
    </w:p>
    <w:p w14:paraId="5C4426BB" w14:textId="4FF823EC" w:rsidR="00966447" w:rsidRPr="005B475C" w:rsidRDefault="00966447" w:rsidP="00966447">
      <w:pPr>
        <w:pStyle w:val="BodyText"/>
        <w:rPr>
          <w:sz w:val="24"/>
          <w:szCs w:val="24"/>
        </w:rPr>
      </w:pPr>
      <w:r w:rsidRPr="00966447">
        <w:rPr>
          <w:b/>
          <w:bCs/>
          <w:sz w:val="24"/>
          <w:szCs w:val="24"/>
        </w:rPr>
        <w:t xml:space="preserve">The Statue Chamber: </w:t>
      </w:r>
      <w:r w:rsidRPr="005B475C">
        <w:rPr>
          <w:sz w:val="24"/>
          <w:szCs w:val="24"/>
        </w:rPr>
        <w:t>Cool marble white, localized supernatural fog, pulsing arterial red (Bil-by), ethereal blue sphere light (</w:t>
      </w:r>
      <w:proofErr w:type="spellStart"/>
      <w:r w:rsidRPr="005B475C">
        <w:rPr>
          <w:sz w:val="24"/>
          <w:szCs w:val="24"/>
        </w:rPr>
        <w:t>Capprona</w:t>
      </w:r>
      <w:proofErr w:type="spellEnd"/>
      <w:r w:rsidRPr="005B475C">
        <w:rPr>
          <w:sz w:val="24"/>
          <w:szCs w:val="24"/>
        </w:rPr>
        <w:t>).</w:t>
      </w:r>
    </w:p>
    <w:p w14:paraId="1DBCDD87" w14:textId="0A594CD4" w:rsidR="00966447" w:rsidRPr="005B475C" w:rsidRDefault="00966447" w:rsidP="00966447">
      <w:pPr>
        <w:pStyle w:val="BodyText"/>
        <w:rPr>
          <w:sz w:val="24"/>
          <w:szCs w:val="24"/>
        </w:rPr>
      </w:pPr>
      <w:r w:rsidRPr="00966447">
        <w:rPr>
          <w:b/>
          <w:bCs/>
          <w:sz w:val="24"/>
          <w:szCs w:val="24"/>
        </w:rPr>
        <w:t xml:space="preserve">The Red Vision: </w:t>
      </w:r>
      <w:r w:rsidRPr="005B475C">
        <w:rPr>
          <w:sz w:val="24"/>
          <w:szCs w:val="24"/>
        </w:rPr>
        <w:t>Aggressive crimson sky, paradoxical ice-fire dome, hostile gravity, body horror.</w:t>
      </w:r>
    </w:p>
    <w:p w14:paraId="789F9CC8" w14:textId="3CB6F55D" w:rsidR="00EA6E6A" w:rsidRPr="00C01921" w:rsidRDefault="00000000" w:rsidP="00825524">
      <w:pPr>
        <w:pStyle w:val="BodyText"/>
        <w:rPr>
          <w:b/>
          <w:bCs/>
          <w:sz w:val="24"/>
          <w:szCs w:val="24"/>
        </w:rPr>
      </w:pPr>
      <w:r w:rsidRPr="00C01921">
        <w:rPr>
          <w:b/>
          <w:bCs/>
          <w:sz w:val="24"/>
          <w:szCs w:val="24"/>
        </w:rPr>
        <w:t xml:space="preserve">Create a brief for </w:t>
      </w:r>
      <w:r w:rsidR="00D20AA3">
        <w:rPr>
          <w:b/>
          <w:bCs/>
          <w:sz w:val="24"/>
          <w:szCs w:val="24"/>
        </w:rPr>
        <w:t>30</w:t>
      </w:r>
      <w:r w:rsidRPr="00C01921">
        <w:rPr>
          <w:b/>
          <w:bCs/>
          <w:sz w:val="24"/>
          <w:szCs w:val="24"/>
        </w:rPr>
        <w:t xml:space="preserve"> images after reading the following text</w:t>
      </w:r>
      <w:r w:rsidR="00966447">
        <w:rPr>
          <w:b/>
          <w:bCs/>
          <w:sz w:val="24"/>
          <w:szCs w:val="24"/>
        </w:rPr>
        <w:t xml:space="preserve"> (do not create images)</w:t>
      </w:r>
      <w:r w:rsidRPr="00C01921">
        <w:rPr>
          <w:b/>
          <w:bCs/>
          <w:sz w:val="24"/>
          <w:szCs w:val="24"/>
        </w:rPr>
        <w:t>:</w:t>
      </w:r>
    </w:p>
    <w:p w14:paraId="1E4E9A12" w14:textId="77777777" w:rsidR="00EA6E6A" w:rsidRPr="00C01921" w:rsidRDefault="00000000" w:rsidP="00825524">
      <w:pPr>
        <w:pStyle w:val="BodyText"/>
        <w:rPr>
          <w:sz w:val="24"/>
          <w:szCs w:val="24"/>
        </w:rPr>
      </w:pPr>
      <w:r w:rsidRPr="00C01921">
        <w:rPr>
          <w:sz w:val="24"/>
          <w:szCs w:val="24"/>
        </w:rPr>
        <w:t xml:space="preserve">The motors in my chair quietly whir to my every whim. Think left; I move left. Right, I move right. This chair is the supplement I need to do anything; it curves snug around my body, the headrest holds my head in place, firmly. My body doesn’t work — it never has. My window to the world is a translucent wall that allows me to see out but restricts anyone from looking in, to see me, the Crippled prince; that is what they call me, but there is nothing princely about me. My window automatically magnifies my view, again my whim is obeyed. I see past the military compound, home. Over the black roads, over the green trees, over the blue desert and finally my range rests at the base of the mountains of Anaya. With its head of white snow, the mountain range extends across the horizon like a fortress wall. It’s jagged peaks and deep troughs, a warning to any who try to cross her. In the muddy hill beneath the mighty mountains gaze, I see children playing. They laugh as they throw balls of fallen snow. Their movements are so fluid. They run, jump, and slide around with an ease that my own body refuses. I’m jealous. A lump in my throat forces up a tear. A whir and a blast of cold air blasts it away before it even has time to settle. My chair assumes anything that falls on my face is a foreign object to be cleared. Darianu, my former carer, was the only one I dared consider a friend. In this place, she was the only one who treated me like I had a heart to break. I miss her. She was my mother’s carer before becoming mine. She would tell me stories. My mother’s name was </w:t>
      </w:r>
      <w:proofErr w:type="spellStart"/>
      <w:r w:rsidRPr="00C01921">
        <w:rPr>
          <w:sz w:val="24"/>
          <w:szCs w:val="24"/>
        </w:rPr>
        <w:t>Caristella</w:t>
      </w:r>
      <w:proofErr w:type="spellEnd"/>
      <w:r w:rsidRPr="00C01921">
        <w:rPr>
          <w:sz w:val="24"/>
          <w:szCs w:val="24"/>
        </w:rPr>
        <w:t xml:space="preserve">. When my mother was in the early stages of pregnancy with me, she found it increasingly difficult to walk. By the time she was halfway through her pregnancy she was an invalid, unable to go anywhere unaided, due to an unexplained increase in her weight which greatly exceeded normal gestation. Me. While she got heavier, her body showed only the normal physical changes of pregnancy. The doctors couldn’t explain why, her condition was an anomaly. Me. Darianu, said that my mum claimed I had no father. I was simply her blessing, her little Cappa. I like that. After breaking countless chairs and beds, my mother resigned herself to sleeping on the floor. As her unborn baby, Me, got stronger, she, got weaker. </w:t>
      </w:r>
      <w:proofErr w:type="spellStart"/>
      <w:r w:rsidRPr="00C01921">
        <w:rPr>
          <w:sz w:val="24"/>
          <w:szCs w:val="24"/>
        </w:rPr>
        <w:t>Darianu</w:t>
      </w:r>
      <w:proofErr w:type="spellEnd"/>
      <w:r w:rsidRPr="00C01921">
        <w:rPr>
          <w:sz w:val="24"/>
          <w:szCs w:val="24"/>
        </w:rPr>
        <w:t xml:space="preserve"> said the doctors tried everything, they even mentioned abortion, my life for hers, but she wouldn’t hear of it. I wonder if my mother could see my mockery of existence whether she would have chosen different. I hear she used to sit with her back against the wall as she cradled me </w:t>
      </w:r>
      <w:r w:rsidRPr="00C01921">
        <w:rPr>
          <w:sz w:val="24"/>
          <w:szCs w:val="24"/>
        </w:rPr>
        <w:lastRenderedPageBreak/>
        <w:t xml:space="preserve">within her belly, spending hours singing and talking to me. I used to pretend that I must have heard her voice singing to me from the womb, but in my mind, I could never settle on the melody. She was brave, throughout her entire ordeal, not once did she curse me, even when she knew my birth meant her death. I was born to a lifeless mother, but I’ve never been alone. My disability has ensured that. Doctors from across the planet of </w:t>
      </w:r>
      <w:proofErr w:type="spellStart"/>
      <w:r w:rsidRPr="00C01921">
        <w:rPr>
          <w:sz w:val="24"/>
          <w:szCs w:val="24"/>
        </w:rPr>
        <w:t>Callios</w:t>
      </w:r>
      <w:proofErr w:type="spellEnd"/>
      <w:r w:rsidRPr="00C01921">
        <w:rPr>
          <w:sz w:val="24"/>
          <w:szCs w:val="24"/>
        </w:rPr>
        <w:t xml:space="preserve"> were there at my birth to receive me. The child who weighed as much as a fully grown male while remaining the size of an average newborn. They call it </w:t>
      </w:r>
      <w:proofErr w:type="spellStart"/>
      <w:r w:rsidRPr="00C01921">
        <w:rPr>
          <w:sz w:val="24"/>
          <w:szCs w:val="24"/>
        </w:rPr>
        <w:t>Boneistarum</w:t>
      </w:r>
      <w:proofErr w:type="spellEnd"/>
      <w:r w:rsidRPr="00C01921">
        <w:rPr>
          <w:sz w:val="24"/>
          <w:szCs w:val="24"/>
        </w:rPr>
        <w:t xml:space="preserve">. I should feel honoured to have the name of an illness created just for me, I’m the only one to have ever suffered this fate. My skin and bones have a density more akin to metal than skin, unbreakable, impenetrable, the idea of me was a military dream, at least it was until they realised my attributes came with a price. I’m so heavy, I can’t use my body. Instead, I am trapped within it. A cripple. Aka, the Crippled Prince. I miss Darianu. This is a new morning. I’ve been conscious for minutes, afraid to open my eyes, for when I do my day of familiarity begins. All my 17 years have been the same, a continuous cycle of carers, doctors, scientists, digitised education and then sleep. A ring of sensors sits snugly over my head, (my so-called crown) and converts my thoughts into words on a screen that I’m rarely able to see. I wonder how deep into my thoughts they go. Do they mock my dreams of escape? Laugh at my thoughts of death? I’ll never know. I can’t put it off any longer, I open my eyes. It’s too dark. From the corner of my eye, I can see the purple tinted sky. I feel a shudder as my bed becomes alert to my awakening. The pulleys and motors work smoothly to sit me up. The edges of the bed fold onto my arms and legs to secure me as my bed makes the transition into becoming my wheelchair. There’s a hiss as my fully charged wheelchair separates from the wall. A second later, gentle vibrations caress my body as the propulsion blades underneath my chair whirl to life, lifting free from the stubby wheeled docking base. Suspended by air, my chair becomes my most reliable appendage. With a thought, I’m turned to face my clock. 73::03 flashes in a warm pink glow. I turn my attention fully to the window. I’m right, somethings wrong, it’s too dark. The sun’s missing. The night blinds that separate me from my observers rise from the floor to the ceiling. Lights which normally illuminate the corridors with a bland white indifference now flash in excitable red. I don’t know what I’m seeing. The strobe effect of the lights </w:t>
      </w:r>
      <w:proofErr w:type="gramStart"/>
      <w:r w:rsidRPr="00C01921">
        <w:rPr>
          <w:sz w:val="24"/>
          <w:szCs w:val="24"/>
        </w:rPr>
        <w:t>create</w:t>
      </w:r>
      <w:proofErr w:type="gramEnd"/>
      <w:r w:rsidRPr="00C01921">
        <w:rPr>
          <w:sz w:val="24"/>
          <w:szCs w:val="24"/>
        </w:rPr>
        <w:t xml:space="preserve"> a backdrop of chaos. Everybody pushes past anybody. Rank, file, and order, dissolved by a fear that radiates through my glass walls. Madness. My own indifference becomes self-aware. Should I too be afraid? Strangely, I’m not. The scene of panic is comical to me. My room is soundproofed so I’m watching people tripping, falling, crying in silence; a few even smash into the wall, staining the mirrored glass with the breath of their terror. From the corner of my eye, through the window, I see a large burst of yellow light. I turn to face the outside world. Thousands of stars blaze a trail of light towards the heavens —but they can’t be stars — they’re rockets, thousands of them — leaving in their wake a wave of fire that burns a beautiful trail that contrasts vividly against the blackened sky. I watch them ascend higher towards the unknown. For years I have dreamt of my escape, many times through death. From what I can see, my wish, my morbid longing, is closer than at any other time in my short life. Everyone around me is engulfed in fear because, I suspect, </w:t>
      </w:r>
      <w:r w:rsidRPr="00C01921">
        <w:rPr>
          <w:sz w:val="24"/>
          <w:szCs w:val="24"/>
        </w:rPr>
        <w:lastRenderedPageBreak/>
        <w:t xml:space="preserve">they have something to lose. I have nothing. I wonder if </w:t>
      </w:r>
      <w:proofErr w:type="spellStart"/>
      <w:r w:rsidRPr="00C01921">
        <w:rPr>
          <w:sz w:val="24"/>
          <w:szCs w:val="24"/>
        </w:rPr>
        <w:t>Darianu</w:t>
      </w:r>
      <w:proofErr w:type="spellEnd"/>
      <w:r w:rsidRPr="00C01921">
        <w:rPr>
          <w:sz w:val="24"/>
          <w:szCs w:val="24"/>
        </w:rPr>
        <w:t xml:space="preserve"> is still alive. It’s been 8 years since I last saw her. I hope she’s okay, wherever she is. The sky suddenly erupts into light. Night becomes day for a single second. That second, everything stops. The anguish, the cries, even my own thoughts; time itself freezes in a single moment framed in tragedy. A blue light appears in the sky brighter than the others, but unlike the others, this descends through the murky sky. As it bears down upon the medical research centre, I’m hypnotised by it as it expands to consume the world. It’s the weapon the rockets had tried to intercept, they had failed. It’s heading towards us, to me, </w:t>
      </w:r>
      <w:proofErr w:type="gramStart"/>
      <w:r w:rsidRPr="00C01921">
        <w:rPr>
          <w:sz w:val="24"/>
          <w:szCs w:val="24"/>
        </w:rPr>
        <w:t>brighter and brighter</w:t>
      </w:r>
      <w:proofErr w:type="gramEnd"/>
      <w:r w:rsidRPr="00C01921">
        <w:rPr>
          <w:sz w:val="24"/>
          <w:szCs w:val="24"/>
        </w:rPr>
        <w:t xml:space="preserve">, purer than any blue I have ever seen. Its light casts upon the ground, </w:t>
      </w:r>
      <w:proofErr w:type="gramStart"/>
      <w:r w:rsidRPr="00C01921">
        <w:rPr>
          <w:sz w:val="24"/>
          <w:szCs w:val="24"/>
        </w:rPr>
        <w:t>bigger and bigger</w:t>
      </w:r>
      <w:proofErr w:type="gramEnd"/>
      <w:r w:rsidRPr="00C01921">
        <w:rPr>
          <w:sz w:val="24"/>
          <w:szCs w:val="24"/>
        </w:rPr>
        <w:t xml:space="preserve">, </w:t>
      </w:r>
      <w:proofErr w:type="gramStart"/>
      <w:r w:rsidRPr="00C01921">
        <w:rPr>
          <w:sz w:val="24"/>
          <w:szCs w:val="24"/>
        </w:rPr>
        <w:t>closer and closer</w:t>
      </w:r>
      <w:proofErr w:type="gramEnd"/>
      <w:r w:rsidRPr="00C01921">
        <w:rPr>
          <w:sz w:val="24"/>
          <w:szCs w:val="24"/>
        </w:rPr>
        <w:t xml:space="preserve">. It seems like its heading towards… me. First the light blinds me then I feel it slam into my body, throwing me from my chair. I’m flung into the mirrored glass that shatters upon my impact. I lay on the floor, dazed, and for the first time in my life I feel something. As my chest </w:t>
      </w:r>
      <w:proofErr w:type="gramStart"/>
      <w:r w:rsidRPr="00C01921">
        <w:rPr>
          <w:sz w:val="24"/>
          <w:szCs w:val="24"/>
        </w:rPr>
        <w:t>burns</w:t>
      </w:r>
      <w:proofErr w:type="gramEnd"/>
      <w:r w:rsidRPr="00C01921">
        <w:rPr>
          <w:sz w:val="24"/>
          <w:szCs w:val="24"/>
        </w:rPr>
        <w:t xml:space="preserve"> I feel a tingling in my fingers and toes. I can feel my limbs. I can move. I look to the sky and realise too late that I was wrong. The blue light wasn’t the target of the rockets. It’s the huge grey mountain that’s falling from the sky. </w:t>
      </w:r>
    </w:p>
    <w:p w14:paraId="24214047" w14:textId="3A91CCDF" w:rsidR="00825524" w:rsidRPr="00C01921" w:rsidRDefault="00825524" w:rsidP="00825524">
      <w:pPr>
        <w:pStyle w:val="BodyTextFirstIndent"/>
        <w:rPr>
          <w:sz w:val="24"/>
          <w:szCs w:val="24"/>
        </w:rPr>
      </w:pPr>
      <w:r w:rsidRPr="00C01921">
        <w:rPr>
          <w:sz w:val="24"/>
          <w:szCs w:val="24"/>
        </w:rPr>
        <w:t>“</w:t>
      </w:r>
      <w:proofErr w:type="spellStart"/>
      <w:r w:rsidRPr="00C01921">
        <w:rPr>
          <w:sz w:val="24"/>
          <w:szCs w:val="24"/>
        </w:rPr>
        <w:t>Capprona</w:t>
      </w:r>
      <w:proofErr w:type="spellEnd"/>
      <w:r w:rsidRPr="00C01921">
        <w:rPr>
          <w:sz w:val="24"/>
          <w:szCs w:val="24"/>
        </w:rPr>
        <w:t xml:space="preserve">!” I hear the name followed by a laugh, a giggle, layered on the breeze that caresses my face. I open my eyes and see blue. A most brilliant blue. Then purple, then green. The sky is alive with colour, constantly changing. This is not </w:t>
      </w:r>
      <w:proofErr w:type="spellStart"/>
      <w:r w:rsidRPr="00C01921">
        <w:rPr>
          <w:sz w:val="24"/>
          <w:szCs w:val="24"/>
        </w:rPr>
        <w:t>Callios</w:t>
      </w:r>
      <w:proofErr w:type="spellEnd"/>
      <w:r w:rsidRPr="00C01921">
        <w:rPr>
          <w:sz w:val="24"/>
          <w:szCs w:val="24"/>
        </w:rPr>
        <w:t xml:space="preserve">. </w:t>
      </w:r>
    </w:p>
    <w:p w14:paraId="2AABB47E" w14:textId="77777777" w:rsidR="00825524" w:rsidRPr="00C01921" w:rsidRDefault="00825524" w:rsidP="00825524">
      <w:pPr>
        <w:pStyle w:val="Heading1"/>
        <w:rPr>
          <w:sz w:val="24"/>
          <w:szCs w:val="24"/>
        </w:rPr>
      </w:pPr>
      <w:r w:rsidRPr="00C01921">
        <w:rPr>
          <w:sz w:val="24"/>
          <w:szCs w:val="24"/>
        </w:rPr>
        <w:t>Another time, another dream</w:t>
      </w:r>
    </w:p>
    <w:p w14:paraId="1838114E" w14:textId="77777777" w:rsidR="00825524" w:rsidRPr="00C01921" w:rsidRDefault="00825524" w:rsidP="00825524">
      <w:pPr>
        <w:pStyle w:val="BodyText"/>
        <w:rPr>
          <w:sz w:val="24"/>
          <w:szCs w:val="24"/>
        </w:rPr>
      </w:pPr>
      <w:r w:rsidRPr="00C01921">
        <w:rPr>
          <w:sz w:val="24"/>
          <w:szCs w:val="24"/>
        </w:rPr>
        <w:t>I look for the owner of the voice, but I’m alone, sitting on a muddy path, dwarfed by large, jagged boulders. Through the mud, colourful stones gleam under the light of the changing sky.  Dry brown leaves cracked and parched nestle loosely on the ground, moving compliantly with any breeze that wills them.</w:t>
      </w:r>
    </w:p>
    <w:p w14:paraId="39FC9469" w14:textId="77777777" w:rsidR="00825524" w:rsidRPr="00C01921" w:rsidRDefault="00825524" w:rsidP="00825524">
      <w:pPr>
        <w:pStyle w:val="BodyText"/>
        <w:rPr>
          <w:sz w:val="24"/>
          <w:szCs w:val="24"/>
        </w:rPr>
      </w:pPr>
      <w:r w:rsidRPr="00C01921">
        <w:rPr>
          <w:sz w:val="24"/>
          <w:szCs w:val="24"/>
        </w:rPr>
        <w:t xml:space="preserve">I have a wall of stone to one side and fresh air and nothing on the other. I’m on a ledge, a precarious one. Two directions, one path. Up or down. Down, the path wends through a deep bed of white clouds that obscure my view of what lies below. Up, the narrow dusty trail rises steeply through </w:t>
      </w:r>
      <w:proofErr w:type="gramStart"/>
      <w:r w:rsidRPr="00C01921">
        <w:rPr>
          <w:sz w:val="24"/>
          <w:szCs w:val="24"/>
        </w:rPr>
        <w:t>miles and miles</w:t>
      </w:r>
      <w:proofErr w:type="gramEnd"/>
      <w:r w:rsidRPr="00C01921">
        <w:rPr>
          <w:sz w:val="24"/>
          <w:szCs w:val="24"/>
        </w:rPr>
        <w:t xml:space="preserve"> of colossal rocks to the unblemished sky. I’m on a mountain. </w:t>
      </w:r>
    </w:p>
    <w:p w14:paraId="29D64707" w14:textId="066D5EC2" w:rsidR="00825524" w:rsidRPr="00C01921" w:rsidRDefault="00825524" w:rsidP="00825524">
      <w:pPr>
        <w:pStyle w:val="BodyText"/>
        <w:rPr>
          <w:sz w:val="24"/>
          <w:szCs w:val="24"/>
        </w:rPr>
      </w:pPr>
      <w:r w:rsidRPr="00C01921">
        <w:rPr>
          <w:sz w:val="24"/>
          <w:szCs w:val="24"/>
        </w:rPr>
        <w:t>“</w:t>
      </w:r>
      <w:proofErr w:type="spellStart"/>
      <w:r w:rsidRPr="00C01921">
        <w:rPr>
          <w:sz w:val="24"/>
          <w:szCs w:val="24"/>
        </w:rPr>
        <w:t>Capprona</w:t>
      </w:r>
      <w:proofErr w:type="spellEnd"/>
      <w:r w:rsidRPr="00C01921">
        <w:rPr>
          <w:sz w:val="24"/>
          <w:szCs w:val="24"/>
        </w:rPr>
        <w:t xml:space="preserve">!” </w:t>
      </w:r>
    </w:p>
    <w:p w14:paraId="1C6FAAF1" w14:textId="77777777" w:rsidR="00825524" w:rsidRPr="00C01921" w:rsidRDefault="00825524" w:rsidP="00825524">
      <w:pPr>
        <w:pStyle w:val="BodyText"/>
        <w:rPr>
          <w:sz w:val="24"/>
          <w:szCs w:val="24"/>
        </w:rPr>
      </w:pPr>
      <w:r w:rsidRPr="00C01921">
        <w:rPr>
          <w:sz w:val="24"/>
          <w:szCs w:val="24"/>
        </w:rPr>
        <w:t xml:space="preserve">The voice breathes against my ear prompting me to turn. A gust of wind greets me bringing tears to my eyes as it directs me upwards. There’s laughter. </w:t>
      </w:r>
    </w:p>
    <w:p w14:paraId="02FD9966" w14:textId="77777777" w:rsidR="00825524" w:rsidRPr="00C01921" w:rsidRDefault="00825524" w:rsidP="00825524">
      <w:pPr>
        <w:pStyle w:val="BodyText"/>
        <w:rPr>
          <w:sz w:val="24"/>
          <w:szCs w:val="24"/>
        </w:rPr>
      </w:pPr>
      <w:r w:rsidRPr="00C01921">
        <w:rPr>
          <w:sz w:val="24"/>
          <w:szCs w:val="24"/>
        </w:rPr>
        <w:t xml:space="preserve">“Who’s there?” I call out. The laughter continues as if a part of the wind. </w:t>
      </w:r>
    </w:p>
    <w:p w14:paraId="55F29A39" w14:textId="77777777" w:rsidR="00825524" w:rsidRPr="00C01921" w:rsidRDefault="00825524" w:rsidP="00825524">
      <w:pPr>
        <w:pStyle w:val="BodyText"/>
        <w:rPr>
          <w:sz w:val="24"/>
          <w:szCs w:val="24"/>
        </w:rPr>
      </w:pPr>
      <w:r w:rsidRPr="00C01921">
        <w:rPr>
          <w:sz w:val="24"/>
          <w:szCs w:val="24"/>
        </w:rPr>
        <w:t xml:space="preserve">High in the sky at the top of the mountain a metal tower reflects a sun I can’t yet see. My answers are there, I’m sure of it. </w:t>
      </w:r>
    </w:p>
    <w:p w14:paraId="57135114" w14:textId="2CD8E07D" w:rsidR="00825524" w:rsidRPr="00C01921" w:rsidRDefault="00825524" w:rsidP="00825524">
      <w:pPr>
        <w:pStyle w:val="BodyTextFirstIndent"/>
        <w:rPr>
          <w:sz w:val="24"/>
          <w:szCs w:val="24"/>
        </w:rPr>
      </w:pPr>
      <w:r w:rsidRPr="00C01921">
        <w:rPr>
          <w:sz w:val="24"/>
          <w:szCs w:val="24"/>
        </w:rPr>
        <w:t xml:space="preserve">The air gets thinner the further up I go. My body aches, begging me to stop — at the very least, take a break — but I can’t. I need to get to the mountain peak and find the person behind the voice. </w:t>
      </w:r>
    </w:p>
    <w:p w14:paraId="5ABB2313" w14:textId="77777777" w:rsidR="00825524" w:rsidRPr="00C01921" w:rsidRDefault="00825524" w:rsidP="00825524">
      <w:pPr>
        <w:pStyle w:val="BodyText"/>
        <w:rPr>
          <w:sz w:val="24"/>
          <w:szCs w:val="24"/>
        </w:rPr>
      </w:pPr>
      <w:r w:rsidRPr="00C01921">
        <w:rPr>
          <w:sz w:val="24"/>
          <w:szCs w:val="24"/>
        </w:rPr>
        <w:lastRenderedPageBreak/>
        <w:t xml:space="preserve">Time has no concept here. I’ve lost sight of the shiny metal tower more than a dozen times as I navigate the difficult terrain. So far, I’ve slipped, tripped and fallen more times than I can count, I’ve never experienced anything like this before, my hands are covered in mud that lodges under my fingernails. I feel tired yet alive. </w:t>
      </w:r>
    </w:p>
    <w:p w14:paraId="583D69F7" w14:textId="77777777" w:rsidR="00825524" w:rsidRPr="00C01921" w:rsidRDefault="00825524" w:rsidP="00825524">
      <w:pPr>
        <w:pStyle w:val="List"/>
        <w:rPr>
          <w:sz w:val="24"/>
          <w:szCs w:val="24"/>
        </w:rPr>
      </w:pPr>
      <w:r w:rsidRPr="00C01921">
        <w:rPr>
          <w:sz w:val="24"/>
          <w:szCs w:val="24"/>
        </w:rPr>
        <w:t xml:space="preserve">“You made it!” a male voice </w:t>
      </w:r>
      <w:proofErr w:type="gramStart"/>
      <w:r w:rsidRPr="00C01921">
        <w:rPr>
          <w:sz w:val="24"/>
          <w:szCs w:val="24"/>
        </w:rPr>
        <w:t>calls</w:t>
      </w:r>
      <w:proofErr w:type="gramEnd"/>
      <w:r w:rsidRPr="00C01921">
        <w:rPr>
          <w:sz w:val="24"/>
          <w:szCs w:val="24"/>
        </w:rPr>
        <w:t xml:space="preserve">. </w:t>
      </w:r>
    </w:p>
    <w:p w14:paraId="47170F4F" w14:textId="77777777" w:rsidR="00825524" w:rsidRPr="00C01921" w:rsidRDefault="00825524" w:rsidP="00825524">
      <w:pPr>
        <w:pStyle w:val="List"/>
        <w:rPr>
          <w:sz w:val="24"/>
          <w:szCs w:val="24"/>
        </w:rPr>
      </w:pPr>
      <w:r w:rsidRPr="00C01921">
        <w:rPr>
          <w:sz w:val="24"/>
          <w:szCs w:val="24"/>
        </w:rPr>
        <w:t>“Who are you?”</w:t>
      </w:r>
    </w:p>
    <w:p w14:paraId="5AB316B9" w14:textId="194FAA2F" w:rsidR="00825524" w:rsidRPr="00C01921" w:rsidRDefault="00825524" w:rsidP="00825524">
      <w:pPr>
        <w:pStyle w:val="BodyText"/>
        <w:rPr>
          <w:sz w:val="24"/>
          <w:szCs w:val="24"/>
        </w:rPr>
      </w:pPr>
      <w:r w:rsidRPr="00C01921">
        <w:rPr>
          <w:sz w:val="24"/>
          <w:szCs w:val="24"/>
        </w:rPr>
        <w:t>A woman laughs at my response. The weirdest thing is that I recognise the voices. Somewhere in my mind, I know I’ve heard them before, but I can’t find the faces that match them. I had forgotten about that shiny metal object, which was so far away — until the glimmer of light blinds me.</w:t>
      </w:r>
    </w:p>
    <w:p w14:paraId="237BACEC" w14:textId="20408858" w:rsidR="00825524" w:rsidRPr="00C01921" w:rsidRDefault="00825524" w:rsidP="00825524">
      <w:pPr>
        <w:pStyle w:val="BodyTextFirstIndent"/>
        <w:rPr>
          <w:sz w:val="24"/>
          <w:szCs w:val="24"/>
        </w:rPr>
      </w:pPr>
      <w:r w:rsidRPr="00C01921">
        <w:rPr>
          <w:sz w:val="24"/>
          <w:szCs w:val="24"/>
        </w:rPr>
        <w:t xml:space="preserve">It’s not a tower, it’s a crystal spire wrapped in a spiral of the shiniest gold, piercing the sky like a ladder to heaven. It sits within a bottomless caldera surrounded by a moat of air.  </w:t>
      </w:r>
    </w:p>
    <w:p w14:paraId="5AA59AEC" w14:textId="66BB6571" w:rsidR="00825524" w:rsidRPr="00C01921" w:rsidRDefault="00825524" w:rsidP="00825524">
      <w:pPr>
        <w:pStyle w:val="BodyTextFirstIndent"/>
        <w:rPr>
          <w:sz w:val="24"/>
          <w:szCs w:val="24"/>
        </w:rPr>
      </w:pPr>
      <w:r w:rsidRPr="00C01921">
        <w:rPr>
          <w:sz w:val="24"/>
          <w:szCs w:val="24"/>
        </w:rPr>
        <w:t xml:space="preserve">The calm soothing breeze which has guided me is bludgeoned into submission by its angrier, fiercer, cousin that howls </w:t>
      </w:r>
      <w:proofErr w:type="gramStart"/>
      <w:r w:rsidRPr="00C01921">
        <w:rPr>
          <w:sz w:val="24"/>
          <w:szCs w:val="24"/>
        </w:rPr>
        <w:t>it’s</w:t>
      </w:r>
      <w:proofErr w:type="gramEnd"/>
      <w:r w:rsidRPr="00C01921">
        <w:rPr>
          <w:sz w:val="24"/>
          <w:szCs w:val="24"/>
        </w:rPr>
        <w:t xml:space="preserve"> fury at my audacity to make it to the mountain summit. Debris whirls around my head. I blink the dust from my eyes. The maw of the mountain stretches further than my limited vision can see, but within the caldera there is something far larger.</w:t>
      </w:r>
    </w:p>
    <w:p w14:paraId="1E352AA0" w14:textId="3E2F9936" w:rsidR="00825524" w:rsidRPr="00C01921" w:rsidRDefault="00825524" w:rsidP="00825524">
      <w:pPr>
        <w:pStyle w:val="BodyTextFirstIndent"/>
        <w:rPr>
          <w:sz w:val="24"/>
          <w:szCs w:val="24"/>
        </w:rPr>
      </w:pPr>
      <w:r w:rsidRPr="00C01921">
        <w:rPr>
          <w:sz w:val="24"/>
          <w:szCs w:val="24"/>
        </w:rPr>
        <w:t xml:space="preserve">Through the porous clouds of dust, ash, and wind, I see a huge glass domed roof that births the metal and crystal obelisk. I look up and can’t see where the spire ends and look down and can’t see where the building begins. </w:t>
      </w:r>
    </w:p>
    <w:p w14:paraId="78B0FC43" w14:textId="77777777" w:rsidR="00825524" w:rsidRPr="00C01921" w:rsidRDefault="00825524" w:rsidP="00825524">
      <w:pPr>
        <w:pStyle w:val="BodyText"/>
        <w:rPr>
          <w:sz w:val="24"/>
          <w:szCs w:val="24"/>
        </w:rPr>
      </w:pPr>
      <w:r w:rsidRPr="00C01921">
        <w:rPr>
          <w:sz w:val="24"/>
          <w:szCs w:val="24"/>
        </w:rPr>
        <w:t>I drop to my knees to get a better look, flattening to my stomach, I shuffle, inch by inch, slowly over the crater, digging my toes into the ground to brace myself.</w:t>
      </w:r>
    </w:p>
    <w:p w14:paraId="38CA82C3" w14:textId="77777777" w:rsidR="00825524" w:rsidRPr="00C01921" w:rsidRDefault="00825524" w:rsidP="00825524">
      <w:pPr>
        <w:pStyle w:val="BodyText"/>
        <w:rPr>
          <w:sz w:val="24"/>
          <w:szCs w:val="24"/>
        </w:rPr>
      </w:pPr>
      <w:r w:rsidRPr="00C01921">
        <w:rPr>
          <w:sz w:val="24"/>
          <w:szCs w:val="24"/>
        </w:rPr>
        <w:t xml:space="preserve">“CAPPRONA!!!” the wailing wind roars mightily as it slams into my body, lifting me from the ground. With nothing beneath me but air, I fall into the gaping maw of the mountain; funnily, I’m not </w:t>
      </w:r>
      <w:proofErr w:type="gramStart"/>
      <w:r w:rsidRPr="00C01921">
        <w:rPr>
          <w:sz w:val="24"/>
          <w:szCs w:val="24"/>
        </w:rPr>
        <w:t>afraid.[</w:t>
      </w:r>
      <w:proofErr w:type="gramEnd"/>
      <w:r w:rsidRPr="00C01921">
        <w:rPr>
          <w:sz w:val="24"/>
          <w:szCs w:val="24"/>
        </w:rPr>
        <w:t>GA1.1]</w:t>
      </w:r>
    </w:p>
    <w:p w14:paraId="4C074662" w14:textId="43157B71" w:rsidR="00825524" w:rsidRPr="00C01921" w:rsidRDefault="00825524" w:rsidP="00825524">
      <w:pPr>
        <w:pStyle w:val="BodyTextFirstIndent"/>
        <w:rPr>
          <w:sz w:val="24"/>
          <w:szCs w:val="24"/>
        </w:rPr>
      </w:pPr>
      <w:r w:rsidRPr="00C01921">
        <w:rPr>
          <w:sz w:val="24"/>
          <w:szCs w:val="24"/>
        </w:rPr>
        <w:t>The building passes my eyes in slow motion. I am not sure if the building is just this big, or if time has somehow slowed down, but it’s taking me longer to fall than it had taken me to climb. I look down just in time to see the ground rushing to greet me. I close my eyes.</w:t>
      </w:r>
    </w:p>
    <w:p w14:paraId="4E240BBF" w14:textId="77777777" w:rsidR="00825524" w:rsidRPr="00C01921" w:rsidRDefault="00825524" w:rsidP="00825524">
      <w:pPr>
        <w:pStyle w:val="BodyText"/>
        <w:rPr>
          <w:sz w:val="24"/>
          <w:szCs w:val="24"/>
        </w:rPr>
      </w:pPr>
      <w:r w:rsidRPr="00C01921">
        <w:rPr>
          <w:sz w:val="24"/>
          <w:szCs w:val="24"/>
        </w:rPr>
        <w:t xml:space="preserve">My breath leaves my body as I hit the ground — hard. My impact creates a fog of debris. I’m not hurt but my numb limbs wait for my breath to return. </w:t>
      </w:r>
    </w:p>
    <w:p w14:paraId="4C9959F7" w14:textId="77777777" w:rsidR="00825524" w:rsidRPr="00C01921" w:rsidRDefault="00825524" w:rsidP="00825524">
      <w:pPr>
        <w:pStyle w:val="BodyText"/>
        <w:rPr>
          <w:sz w:val="24"/>
          <w:szCs w:val="24"/>
        </w:rPr>
      </w:pPr>
      <w:r w:rsidRPr="00C01921">
        <w:rPr>
          <w:sz w:val="24"/>
          <w:szCs w:val="24"/>
        </w:rPr>
        <w:t xml:space="preserve">Anything and everything I have ever known evaporates from my mind as I look at the biggest construction I have ever seen. Once again, beyond my understanding, I know this place but... it’s not always looked like this… I’m sure. </w:t>
      </w:r>
    </w:p>
    <w:p w14:paraId="321D3FC2" w14:textId="77777777" w:rsidR="00825524" w:rsidRPr="00C01921" w:rsidRDefault="00825524" w:rsidP="00825524">
      <w:pPr>
        <w:pStyle w:val="BodyText"/>
        <w:rPr>
          <w:sz w:val="24"/>
          <w:szCs w:val="24"/>
        </w:rPr>
      </w:pPr>
      <w:r w:rsidRPr="00C01921">
        <w:rPr>
          <w:sz w:val="24"/>
          <w:szCs w:val="24"/>
        </w:rPr>
        <w:t xml:space="preserve">It’s palatial structure commands attention. It could be </w:t>
      </w:r>
      <w:proofErr w:type="gramStart"/>
      <w:r w:rsidRPr="00C01921">
        <w:rPr>
          <w:sz w:val="24"/>
          <w:szCs w:val="24"/>
        </w:rPr>
        <w:t>as long as</w:t>
      </w:r>
      <w:proofErr w:type="gramEnd"/>
      <w:r w:rsidRPr="00C01921">
        <w:rPr>
          <w:sz w:val="24"/>
          <w:szCs w:val="24"/>
        </w:rPr>
        <w:t xml:space="preserve"> it is wide, I can’t tell, both width and length extend far beyond what I can see. The spire which had attracted me to this place is no longer visible, lost to the heavens as I dwell on the ground. A large </w:t>
      </w:r>
      <w:r w:rsidRPr="00C01921">
        <w:rPr>
          <w:sz w:val="24"/>
          <w:szCs w:val="24"/>
        </w:rPr>
        <w:lastRenderedPageBreak/>
        <w:t xml:space="preserve">imposing wooden door interrupts the thick grey stone walls of the rest of the — I assume, palace. The walls look as if they were white once upon a time. Maybe it’s the thinly veiled magnificence of the place which time has failed to steal, but I’m awed. </w:t>
      </w:r>
    </w:p>
    <w:p w14:paraId="2723C5F4" w14:textId="77777777" w:rsidR="00825524" w:rsidRPr="00C01921" w:rsidRDefault="00825524" w:rsidP="00825524">
      <w:pPr>
        <w:pStyle w:val="BodyText"/>
        <w:rPr>
          <w:sz w:val="24"/>
          <w:szCs w:val="24"/>
        </w:rPr>
      </w:pPr>
      <w:r w:rsidRPr="00C01921">
        <w:rPr>
          <w:sz w:val="24"/>
          <w:szCs w:val="24"/>
        </w:rPr>
        <w:t xml:space="preserve">On either side of the large wooden doors there are two windows whose flamboyance is, like the rest of this place, subdued by years of abandonment. Large, proud, like two giant eyes looking out into the world. </w:t>
      </w:r>
    </w:p>
    <w:p w14:paraId="226DD844" w14:textId="77777777" w:rsidR="00825524" w:rsidRPr="00C01921" w:rsidRDefault="00825524" w:rsidP="00825524">
      <w:pPr>
        <w:pStyle w:val="BodyText"/>
        <w:rPr>
          <w:sz w:val="24"/>
          <w:szCs w:val="24"/>
        </w:rPr>
      </w:pPr>
      <w:r w:rsidRPr="00C01921">
        <w:rPr>
          <w:sz w:val="24"/>
          <w:szCs w:val="24"/>
        </w:rPr>
        <w:t xml:space="preserve">The windows each have their own design etched into their pane. The window to the left of me has a small circle which produces a ripple of larger circles. The window to my right is far simpler in design, two equilateral triangles, one above and one below. The one above is inverted, </w:t>
      </w:r>
      <w:proofErr w:type="gramStart"/>
      <w:r w:rsidRPr="00C01921">
        <w:rPr>
          <w:sz w:val="24"/>
          <w:szCs w:val="24"/>
        </w:rPr>
        <w:t>Its</w:t>
      </w:r>
      <w:proofErr w:type="gramEnd"/>
      <w:r w:rsidRPr="00C01921">
        <w:rPr>
          <w:sz w:val="24"/>
          <w:szCs w:val="24"/>
        </w:rPr>
        <w:t xml:space="preserve"> point overlapping the one below creating a diamond in the middle. The outside points of the triangles are joined by a curved line that frames the straight lines of the </w:t>
      </w:r>
      <w:proofErr w:type="gramStart"/>
      <w:r w:rsidRPr="00C01921">
        <w:rPr>
          <w:sz w:val="24"/>
          <w:szCs w:val="24"/>
        </w:rPr>
        <w:t>triangles.[</w:t>
      </w:r>
      <w:proofErr w:type="gramEnd"/>
      <w:r w:rsidRPr="00C01921">
        <w:rPr>
          <w:sz w:val="24"/>
          <w:szCs w:val="24"/>
        </w:rPr>
        <w:t>GA2.1] Both windows have their colour variances obstructed by the same dull grey that covers the rest of the place.</w:t>
      </w:r>
    </w:p>
    <w:p w14:paraId="6B0E6C23" w14:textId="2A2D7B30" w:rsidR="00825524" w:rsidRPr="00C01921" w:rsidRDefault="00825524" w:rsidP="00825524">
      <w:pPr>
        <w:pStyle w:val="BodyTextFirstIndent"/>
        <w:rPr>
          <w:sz w:val="24"/>
          <w:szCs w:val="24"/>
        </w:rPr>
      </w:pPr>
      <w:r w:rsidRPr="00C01921">
        <w:rPr>
          <w:sz w:val="24"/>
          <w:szCs w:val="24"/>
        </w:rPr>
        <w:t xml:space="preserve">I walk to the almost endless mountain of stairs that create an ocean of distance between me and my curiosity; five tiers of smooth grey marble that looks as if it too could have been white, extend further than the width of the door and the windows. The way they ascend makes me think about the mountain I just climbed — as with the mountain, I proceed. </w:t>
      </w:r>
    </w:p>
    <w:p w14:paraId="235766D7" w14:textId="2DDBB1D0" w:rsidR="00825524" w:rsidRPr="00C01921" w:rsidRDefault="00825524" w:rsidP="00825524">
      <w:pPr>
        <w:pStyle w:val="BodyTextFirstIndent"/>
        <w:rPr>
          <w:sz w:val="24"/>
          <w:szCs w:val="24"/>
        </w:rPr>
      </w:pPr>
      <w:r w:rsidRPr="00C01921">
        <w:rPr>
          <w:sz w:val="24"/>
          <w:szCs w:val="24"/>
        </w:rPr>
        <w:t xml:space="preserve">The tiers of stairs have a strange </w:t>
      </w:r>
      <w:proofErr w:type="gramStart"/>
      <w:r w:rsidRPr="00C01921">
        <w:rPr>
          <w:sz w:val="24"/>
          <w:szCs w:val="24"/>
        </w:rPr>
        <w:t>formation,</w:t>
      </w:r>
      <w:proofErr w:type="gramEnd"/>
      <w:r w:rsidRPr="00C01921">
        <w:rPr>
          <w:sz w:val="24"/>
          <w:szCs w:val="24"/>
        </w:rPr>
        <w:t xml:space="preserve"> the bottom tier is created in such a way that it is divided into three equal partitions. In the centre is a bank of stairs which is flanked on either side by flat ground, the second tier presents the opposite formation with flat ground in the centre flanked either side with stairs, this pattern of reversal follows all the way up to the top. </w:t>
      </w:r>
    </w:p>
    <w:p w14:paraId="6B10FDC6" w14:textId="77777777" w:rsidR="00825524" w:rsidRPr="00C01921" w:rsidRDefault="00825524" w:rsidP="00825524">
      <w:pPr>
        <w:pStyle w:val="BodyText"/>
        <w:rPr>
          <w:sz w:val="24"/>
          <w:szCs w:val="24"/>
        </w:rPr>
      </w:pPr>
      <w:r w:rsidRPr="00C01921">
        <w:rPr>
          <w:sz w:val="24"/>
          <w:szCs w:val="24"/>
        </w:rPr>
        <w:t>I zig-zag from one tier to the next, making it a game to see how far across I can jump. The marble steps feel cool beneath my feet. I have a connection to this place, but what? I can feel the information hovering over my thoughts. It’s frustrating. There is no way I could have been here before.</w:t>
      </w:r>
    </w:p>
    <w:p w14:paraId="05E49390" w14:textId="60413614" w:rsidR="00825524" w:rsidRPr="00C01921" w:rsidRDefault="00825524" w:rsidP="00825524">
      <w:pPr>
        <w:pStyle w:val="BodyText"/>
        <w:rPr>
          <w:sz w:val="24"/>
          <w:szCs w:val="24"/>
        </w:rPr>
      </w:pPr>
      <w:r w:rsidRPr="00C01921">
        <w:rPr>
          <w:sz w:val="24"/>
          <w:szCs w:val="24"/>
        </w:rPr>
        <w:t xml:space="preserve">I feel a sense of peace but at the same time — a longing. This place wasn’t designed to be a derelict host to dust and debris. </w:t>
      </w:r>
    </w:p>
    <w:p w14:paraId="2CFDADE4" w14:textId="77777777" w:rsidR="00825524" w:rsidRPr="00C01921" w:rsidRDefault="00825524" w:rsidP="00825524">
      <w:pPr>
        <w:pStyle w:val="BodyText"/>
        <w:rPr>
          <w:sz w:val="24"/>
          <w:szCs w:val="24"/>
        </w:rPr>
      </w:pPr>
      <w:r w:rsidRPr="00C01921">
        <w:rPr>
          <w:sz w:val="24"/>
          <w:szCs w:val="24"/>
        </w:rPr>
        <w:t xml:space="preserve">I take the final step, looking behind to take stock of my journey and a pattern in the steps reveals itself. The deep flat sections of the ascending tiers look like </w:t>
      </w:r>
      <w:proofErr w:type="gramStart"/>
      <w:r w:rsidRPr="00C01921">
        <w:rPr>
          <w:sz w:val="24"/>
          <w:szCs w:val="24"/>
        </w:rPr>
        <w:t>steps in their own right, but</w:t>
      </w:r>
      <w:proofErr w:type="gramEnd"/>
      <w:r w:rsidRPr="00C01921">
        <w:rPr>
          <w:sz w:val="24"/>
          <w:szCs w:val="24"/>
        </w:rPr>
        <w:t xml:space="preserve"> that can’t be right. I can’t imagine the size of the beings to which they applied. It would, though, explain the size of the large doors which look even larger as I stand before them. </w:t>
      </w:r>
    </w:p>
    <w:p w14:paraId="1B04CE9C" w14:textId="77777777" w:rsidR="00825524" w:rsidRPr="00C01921" w:rsidRDefault="00825524" w:rsidP="00825524">
      <w:pPr>
        <w:pStyle w:val="BodyText"/>
        <w:rPr>
          <w:sz w:val="24"/>
          <w:szCs w:val="24"/>
        </w:rPr>
      </w:pPr>
      <w:r w:rsidRPr="00C01921">
        <w:rPr>
          <w:sz w:val="24"/>
          <w:szCs w:val="24"/>
        </w:rPr>
        <w:t>My heart pounds loudly, no doubt triggered by nerves, as I walk to the grand doors. Whatever secrets this place holds, I know it holds them for me. I walk closer when suddenly, with a cry from the ages, the doors slowly and noisily open to me.</w:t>
      </w:r>
    </w:p>
    <w:p w14:paraId="2276F4CA" w14:textId="77777777" w:rsidR="00825524" w:rsidRPr="00C01921" w:rsidRDefault="00825524" w:rsidP="00825524">
      <w:pPr>
        <w:pStyle w:val="BodyText"/>
        <w:rPr>
          <w:sz w:val="24"/>
          <w:szCs w:val="24"/>
        </w:rPr>
      </w:pPr>
      <w:r w:rsidRPr="00C01921">
        <w:rPr>
          <w:sz w:val="24"/>
          <w:szCs w:val="24"/>
        </w:rPr>
        <w:t xml:space="preserve">The thick timbered doors hiss as they scrape inwards against the layer of dust that smudges the formerly white marble floor. I sneeze the newly freed stale air from my </w:t>
      </w:r>
      <w:r w:rsidRPr="00C01921">
        <w:rPr>
          <w:sz w:val="24"/>
          <w:szCs w:val="24"/>
        </w:rPr>
        <w:lastRenderedPageBreak/>
        <w:t xml:space="preserve">nostrils as the light invades the dark. Static dust motes linger in the air as if uncertain whether to fall or flee. </w:t>
      </w:r>
    </w:p>
    <w:p w14:paraId="4899B31D" w14:textId="77777777" w:rsidR="00825524" w:rsidRPr="00C01921" w:rsidRDefault="00825524" w:rsidP="00825524">
      <w:pPr>
        <w:pStyle w:val="BodyText"/>
        <w:rPr>
          <w:sz w:val="24"/>
          <w:szCs w:val="24"/>
        </w:rPr>
      </w:pPr>
      <w:r w:rsidRPr="00C01921">
        <w:rPr>
          <w:sz w:val="24"/>
          <w:szCs w:val="24"/>
        </w:rPr>
        <w:t>The doors slam against the inside walls of the palace and the ground shudders beneath me as the deep clash of wood against stone resonates through the air. I step forward and see what the sill of the doors have been hiding; a white line untouched by the echoes of time, within its borders, a single word: GRASMERE.</w:t>
      </w:r>
    </w:p>
    <w:p w14:paraId="4B792F2F" w14:textId="40C47BFA" w:rsidR="00825524" w:rsidRPr="00C01921" w:rsidRDefault="00825524" w:rsidP="00825524">
      <w:pPr>
        <w:pStyle w:val="BodyText"/>
        <w:rPr>
          <w:sz w:val="24"/>
          <w:szCs w:val="24"/>
        </w:rPr>
      </w:pPr>
      <w:r w:rsidRPr="00C01921">
        <w:rPr>
          <w:sz w:val="24"/>
          <w:szCs w:val="24"/>
        </w:rPr>
        <w:t>The black lettering is smoothed into the marble white floor that changes colour to the touch of the changing sky. I stand within the words dwarfed by their size but lost in their meaning. It means something. GRASMERE.</w:t>
      </w:r>
    </w:p>
    <w:p w14:paraId="0313FB24" w14:textId="77777777" w:rsidR="00825524" w:rsidRPr="00C01921" w:rsidRDefault="00825524" w:rsidP="00825524">
      <w:pPr>
        <w:pStyle w:val="BodyText"/>
        <w:rPr>
          <w:sz w:val="24"/>
          <w:szCs w:val="24"/>
        </w:rPr>
      </w:pPr>
      <w:r w:rsidRPr="00C01921">
        <w:rPr>
          <w:sz w:val="24"/>
          <w:szCs w:val="24"/>
        </w:rPr>
        <w:t xml:space="preserve">The static dust motes become animated as they part unnaturally, stretching a path for me deeper inside the palace, deeper than the light can penetrate. It’s an invitation beckoning me forward. My heart drums a nervous beat but my curiosity pushes, first against my fears, then me, through the opening. I need to be here, have been here, and yet could never have been here. GRASMERE. The word dangles a memory that refuses to fall. </w:t>
      </w:r>
    </w:p>
    <w:p w14:paraId="3096381F" w14:textId="77777777" w:rsidR="00825524" w:rsidRPr="00C01921" w:rsidRDefault="00825524" w:rsidP="00825524">
      <w:pPr>
        <w:pStyle w:val="BodyText"/>
        <w:rPr>
          <w:sz w:val="24"/>
          <w:szCs w:val="24"/>
        </w:rPr>
      </w:pPr>
      <w:r w:rsidRPr="00C01921">
        <w:rPr>
          <w:sz w:val="24"/>
          <w:szCs w:val="24"/>
        </w:rPr>
        <w:t xml:space="preserve">The cavernous palace drowns my senses in dim light and shadows. The thick air hides the walls and the ceilings, parting only to create a path for me to follow, as if guiding me. Suddenly, the place comes alive; In a flash, illuminated vines of white light stretch along the ceiling imprinting their warm yellow glow onto the walls, which in turn, reflects the light onto the marble floor that shimmers magically underneath my feet. Red-stained wooden seats dangle from the ceiling on bright coloured floral ropes lined against both sides of the wall; the wall itself is filled with many lines of inscriptions, like a handwritten scroll that runs its entire length, from floor to ceiling. The black lettering protrudes boldly, demanding attention. I step closer to the wall and feel a radiating warmth.  </w:t>
      </w:r>
    </w:p>
    <w:p w14:paraId="0DF3BEE8" w14:textId="77777777" w:rsidR="00825524" w:rsidRPr="00C01921" w:rsidRDefault="00825524" w:rsidP="00825524">
      <w:pPr>
        <w:pStyle w:val="BodyText"/>
        <w:rPr>
          <w:sz w:val="24"/>
          <w:szCs w:val="24"/>
        </w:rPr>
      </w:pPr>
      <w:r w:rsidRPr="00C01921">
        <w:rPr>
          <w:sz w:val="24"/>
          <w:szCs w:val="24"/>
        </w:rPr>
        <w:t>“</w:t>
      </w:r>
      <w:proofErr w:type="spellStart"/>
      <w:r w:rsidRPr="00C01921">
        <w:rPr>
          <w:sz w:val="24"/>
          <w:szCs w:val="24"/>
        </w:rPr>
        <w:t>Capprona</w:t>
      </w:r>
      <w:proofErr w:type="spellEnd"/>
      <w:r w:rsidRPr="00C01921">
        <w:rPr>
          <w:sz w:val="24"/>
          <w:szCs w:val="24"/>
        </w:rPr>
        <w:t xml:space="preserve">!” </w:t>
      </w:r>
    </w:p>
    <w:p w14:paraId="5AEF72E4" w14:textId="77777777" w:rsidR="00825524" w:rsidRPr="00C01921" w:rsidRDefault="00825524" w:rsidP="00825524">
      <w:pPr>
        <w:pStyle w:val="BodyText"/>
        <w:rPr>
          <w:sz w:val="24"/>
          <w:szCs w:val="24"/>
        </w:rPr>
      </w:pPr>
      <w:r w:rsidRPr="00C01921">
        <w:rPr>
          <w:sz w:val="24"/>
          <w:szCs w:val="24"/>
        </w:rPr>
        <w:t xml:space="preserve">The images vanish, chased away by the voice that led me up the mountain. Once more I’m embraced by the dark. I hear her laughter roar past me with a breeze that pushes me through the misty air, I feel like I’m gliding on its current. I succumb to it. </w:t>
      </w:r>
    </w:p>
    <w:p w14:paraId="2F177FE7" w14:textId="77777777" w:rsidR="00825524" w:rsidRPr="00C01921" w:rsidRDefault="00825524" w:rsidP="00825524">
      <w:pPr>
        <w:pStyle w:val="BodyText"/>
        <w:rPr>
          <w:sz w:val="24"/>
          <w:szCs w:val="24"/>
        </w:rPr>
      </w:pPr>
      <w:r w:rsidRPr="00C01921">
        <w:rPr>
          <w:sz w:val="24"/>
          <w:szCs w:val="24"/>
        </w:rPr>
        <w:t xml:space="preserve">I’m taken to the end of the passageway where it veers me right, into total darkness, and then whips me right, again, into a room of light that stuns my fragile eyes. </w:t>
      </w:r>
    </w:p>
    <w:p w14:paraId="33928A0D" w14:textId="77777777" w:rsidR="00825524" w:rsidRPr="00C01921" w:rsidRDefault="00825524" w:rsidP="00825524">
      <w:pPr>
        <w:pStyle w:val="BodyText"/>
        <w:rPr>
          <w:sz w:val="24"/>
          <w:szCs w:val="24"/>
        </w:rPr>
      </w:pPr>
      <w:r w:rsidRPr="00C01921">
        <w:rPr>
          <w:sz w:val="24"/>
          <w:szCs w:val="24"/>
        </w:rPr>
        <w:t xml:space="preserve">The light comes from the window with the inverted triangular shaped glass that I had seen from outside. It takes a moment for my eyes to settle on five blurry shapes enveloped in a slow drifting fog. </w:t>
      </w:r>
    </w:p>
    <w:p w14:paraId="17C6D2FE" w14:textId="4CD4F013" w:rsidR="00825524" w:rsidRPr="00C01921" w:rsidRDefault="00825524" w:rsidP="00825524">
      <w:pPr>
        <w:pStyle w:val="BodyText"/>
        <w:rPr>
          <w:sz w:val="24"/>
          <w:szCs w:val="24"/>
        </w:rPr>
      </w:pPr>
      <w:r w:rsidRPr="00C01921">
        <w:rPr>
          <w:sz w:val="24"/>
          <w:szCs w:val="24"/>
        </w:rPr>
        <w:t xml:space="preserve">The room is sparse. The walls, ceilings and floor are made of the same white marble as the stairs. There are no decorations to be seen, only the five figures which the settled dust reveals to be statues. Upon their pale plinths, they tower over me. Of the five statues, three have their faces and plinths obscured unnaturally by the animated fog that wisps and wanes, purposely obscuring their treasure, offering only glimpses of what lies beneath. </w:t>
      </w:r>
    </w:p>
    <w:p w14:paraId="41990B94" w14:textId="77777777" w:rsidR="00825524" w:rsidRPr="00C01921" w:rsidRDefault="00825524" w:rsidP="00825524">
      <w:pPr>
        <w:pStyle w:val="BodyText"/>
        <w:rPr>
          <w:sz w:val="24"/>
          <w:szCs w:val="24"/>
        </w:rPr>
      </w:pPr>
      <w:r w:rsidRPr="00C01921">
        <w:rPr>
          <w:sz w:val="24"/>
          <w:szCs w:val="24"/>
        </w:rPr>
        <w:lastRenderedPageBreak/>
        <w:t>One of the statues stands out more than the others; it glows red, as opposed to the uniformed white of the others. Its very difference draws me to it; suddenly everything else in the room disappears into nothing.</w:t>
      </w:r>
    </w:p>
    <w:p w14:paraId="275DF42D" w14:textId="77777777" w:rsidR="00825524" w:rsidRPr="00C01921" w:rsidRDefault="00825524" w:rsidP="00825524">
      <w:pPr>
        <w:pStyle w:val="BodyText"/>
        <w:rPr>
          <w:sz w:val="24"/>
          <w:szCs w:val="24"/>
        </w:rPr>
      </w:pPr>
      <w:r w:rsidRPr="00C01921">
        <w:rPr>
          <w:sz w:val="24"/>
          <w:szCs w:val="24"/>
        </w:rPr>
        <w:t xml:space="preserve">The statue is a classic humanoid form, </w:t>
      </w:r>
      <w:proofErr w:type="gramStart"/>
      <w:r w:rsidRPr="00C01921">
        <w:rPr>
          <w:sz w:val="24"/>
          <w:szCs w:val="24"/>
        </w:rPr>
        <w:t>similar to</w:t>
      </w:r>
      <w:proofErr w:type="gramEnd"/>
      <w:r w:rsidRPr="00C01921">
        <w:rPr>
          <w:sz w:val="24"/>
          <w:szCs w:val="24"/>
        </w:rPr>
        <w:t xml:space="preserve"> me. The name on the plinth reads Lord BIL-BY. My mind recalls this name, but I do not. This statue is unobscured. He wears a woven armour that curves around his muscled form, it flows all the way up past even his neck and nose, only his eyes are visible. His eyes fix upon mine, and I swear by everything that he is looking at me — glaring. </w:t>
      </w:r>
    </w:p>
    <w:p w14:paraId="5A6D19CB" w14:textId="77777777" w:rsidR="00825524" w:rsidRPr="00C01921" w:rsidRDefault="00825524" w:rsidP="00825524">
      <w:pPr>
        <w:pStyle w:val="BodyText"/>
        <w:rPr>
          <w:sz w:val="24"/>
          <w:szCs w:val="24"/>
        </w:rPr>
      </w:pPr>
      <w:r w:rsidRPr="00C01921">
        <w:rPr>
          <w:sz w:val="24"/>
          <w:szCs w:val="24"/>
        </w:rPr>
        <w:t>It’s my imagination playing tricks on me, I’m sure, but it’s a stare that chills me; his forehead is creased into a frown and his eyes… it’s not anger, its pain. I feel a heat radiate through the red plinth. I put my hand to it, touch it, then everything changes.</w:t>
      </w:r>
    </w:p>
    <w:p w14:paraId="1A9862C0" w14:textId="77777777" w:rsidR="00825524" w:rsidRPr="00C01921" w:rsidRDefault="00825524" w:rsidP="00825524">
      <w:pPr>
        <w:pStyle w:val="BodyText"/>
        <w:rPr>
          <w:sz w:val="24"/>
          <w:szCs w:val="24"/>
        </w:rPr>
      </w:pPr>
      <w:r w:rsidRPr="00C01921">
        <w:rPr>
          <w:sz w:val="24"/>
          <w:szCs w:val="24"/>
        </w:rPr>
        <w:t xml:space="preserve">I’m falling through a red cloudless sky, </w:t>
      </w:r>
      <w:proofErr w:type="gramStart"/>
      <w:r w:rsidRPr="00C01921">
        <w:rPr>
          <w:sz w:val="24"/>
          <w:szCs w:val="24"/>
        </w:rPr>
        <w:t>faster and faster</w:t>
      </w:r>
      <w:proofErr w:type="gramEnd"/>
      <w:r w:rsidRPr="00C01921">
        <w:rPr>
          <w:sz w:val="24"/>
          <w:szCs w:val="24"/>
        </w:rPr>
        <w:t xml:space="preserve">, gripped by a forceful gravity. Below me, a dome of ice protrudes from the ground, within its icy shell a deep red fire blazes yet — the ice doesn’t melt. My skin burns with the heat of an angry red sun. I twist and turn in the turbulent air and then I feel a pair of invisible hands around my throat, squeezing the breath from my body. I can’t breathe. </w:t>
      </w:r>
    </w:p>
    <w:p w14:paraId="63111B77" w14:textId="77777777" w:rsidR="00825524" w:rsidRPr="00C01921" w:rsidRDefault="00825524" w:rsidP="00825524">
      <w:pPr>
        <w:pStyle w:val="BodyText"/>
        <w:rPr>
          <w:sz w:val="24"/>
          <w:szCs w:val="24"/>
        </w:rPr>
      </w:pPr>
      <w:r w:rsidRPr="00C01921">
        <w:rPr>
          <w:sz w:val="24"/>
          <w:szCs w:val="24"/>
        </w:rPr>
        <w:t xml:space="preserve">I try to fight the unseen, but feel even more hands upon me, pulling me down even faster to the icy prison. Fingers crawl up my neck, over my face, before piercing my head, poking and digging, I feel them against my skull. I can’t </w:t>
      </w:r>
      <w:proofErr w:type="gramStart"/>
      <w:r w:rsidRPr="00C01921">
        <w:rPr>
          <w:sz w:val="24"/>
          <w:szCs w:val="24"/>
        </w:rPr>
        <w:t>scream,</w:t>
      </w:r>
      <w:proofErr w:type="gramEnd"/>
      <w:r w:rsidRPr="00C01921">
        <w:rPr>
          <w:sz w:val="24"/>
          <w:szCs w:val="24"/>
        </w:rPr>
        <w:t xml:space="preserve"> I can’t breathe. More hands, more fingers. They’re killing me, but I’m already dead — I know I </w:t>
      </w:r>
      <w:proofErr w:type="gramStart"/>
      <w:r w:rsidRPr="00C01921">
        <w:rPr>
          <w:sz w:val="24"/>
          <w:szCs w:val="24"/>
        </w:rPr>
        <w:t>am;</w:t>
      </w:r>
      <w:proofErr w:type="gramEnd"/>
      <w:r w:rsidRPr="00C01921">
        <w:rPr>
          <w:sz w:val="24"/>
          <w:szCs w:val="24"/>
        </w:rPr>
        <w:t xml:space="preserve"> I must </w:t>
      </w:r>
      <w:proofErr w:type="gramStart"/>
      <w:r w:rsidRPr="00C01921">
        <w:rPr>
          <w:sz w:val="24"/>
          <w:szCs w:val="24"/>
        </w:rPr>
        <w:t>be;</w:t>
      </w:r>
      <w:proofErr w:type="gramEnd"/>
      <w:r w:rsidRPr="00C01921">
        <w:rPr>
          <w:sz w:val="24"/>
          <w:szCs w:val="24"/>
        </w:rPr>
        <w:t xml:space="preserve"> I died — how did I die? — Thoughts, so many, I can’t think. </w:t>
      </w:r>
    </w:p>
    <w:p w14:paraId="22579B85" w14:textId="77777777" w:rsidR="00825524" w:rsidRPr="00C01921" w:rsidRDefault="00825524" w:rsidP="00825524">
      <w:pPr>
        <w:pStyle w:val="BodyText"/>
        <w:rPr>
          <w:sz w:val="24"/>
          <w:szCs w:val="24"/>
        </w:rPr>
      </w:pPr>
      <w:r w:rsidRPr="00C01921">
        <w:rPr>
          <w:sz w:val="24"/>
          <w:szCs w:val="24"/>
        </w:rPr>
        <w:t>I see my reflection growing in the ice dome. There is a rumbling, the ground begins to shake, the air becomes tense as my descent stalls. The searching fingers cease their molestation as the air becomes electrified. My teeth chatter, my skin vibrates as the sky trembles.</w:t>
      </w:r>
    </w:p>
    <w:p w14:paraId="15F5F764" w14:textId="77777777" w:rsidR="00825524" w:rsidRPr="00C01921" w:rsidRDefault="00825524" w:rsidP="00825524">
      <w:pPr>
        <w:pStyle w:val="BodyText"/>
        <w:rPr>
          <w:sz w:val="24"/>
          <w:szCs w:val="24"/>
        </w:rPr>
      </w:pPr>
      <w:r w:rsidRPr="00C01921">
        <w:rPr>
          <w:sz w:val="24"/>
          <w:szCs w:val="24"/>
        </w:rPr>
        <w:t xml:space="preserve">“BY!” a single word ignites the sky with a thunderous explosion that forces me from the clutches of my invisible assailants and back up through the sky from whence I came, </w:t>
      </w:r>
      <w:proofErr w:type="gramStart"/>
      <w:r w:rsidRPr="00C01921">
        <w:rPr>
          <w:sz w:val="24"/>
          <w:szCs w:val="24"/>
        </w:rPr>
        <w:t>faster and faster</w:t>
      </w:r>
      <w:proofErr w:type="gramEnd"/>
      <w:r w:rsidRPr="00C01921">
        <w:rPr>
          <w:sz w:val="24"/>
          <w:szCs w:val="24"/>
        </w:rPr>
        <w:t xml:space="preserve"> until… I’m back in the room of statues. </w:t>
      </w:r>
    </w:p>
    <w:p w14:paraId="1820620A" w14:textId="77777777" w:rsidR="00825524" w:rsidRPr="00C01921" w:rsidRDefault="00825524" w:rsidP="00825524">
      <w:pPr>
        <w:pStyle w:val="BodyText"/>
        <w:rPr>
          <w:sz w:val="24"/>
          <w:szCs w:val="24"/>
        </w:rPr>
      </w:pPr>
      <w:r w:rsidRPr="00C01921">
        <w:rPr>
          <w:sz w:val="24"/>
          <w:szCs w:val="24"/>
        </w:rPr>
        <w:t xml:space="preserve">I stumble back away from the statue, debilitated. I’m so weak I can barely stand — I can barely breathe. I clutch my neck, panting and sweating before the statue of Lord Bil-by, who watches my retreat; he scowls angrily at my cowardice. I don’t care. That felt as real to me as anything else I have experienced, if anything, a bit too real. The red energy that illuminates the statue continues to pulsate a slow beat of alert. </w:t>
      </w:r>
    </w:p>
    <w:p w14:paraId="2D5DE1A4" w14:textId="77777777" w:rsidR="00825524" w:rsidRPr="00C01921" w:rsidRDefault="00825524" w:rsidP="00825524">
      <w:pPr>
        <w:pStyle w:val="BodyText"/>
        <w:rPr>
          <w:sz w:val="24"/>
          <w:szCs w:val="24"/>
        </w:rPr>
      </w:pPr>
      <w:r w:rsidRPr="00C01921">
        <w:rPr>
          <w:sz w:val="24"/>
          <w:szCs w:val="24"/>
        </w:rPr>
        <w:t>I can’t stop looking at his eyes. Lord Bil-by. Is it possible that he is trapped within the statue, and I had just experienced his pain? All is possible when nothing seems possible; all I know is — I’m not going anywhere near it again.</w:t>
      </w:r>
    </w:p>
    <w:p w14:paraId="05A6196A" w14:textId="77777777" w:rsidR="00825524" w:rsidRPr="00C01921" w:rsidRDefault="00825524" w:rsidP="00825524">
      <w:pPr>
        <w:pStyle w:val="BodyText"/>
        <w:rPr>
          <w:sz w:val="24"/>
          <w:szCs w:val="24"/>
        </w:rPr>
      </w:pPr>
      <w:r w:rsidRPr="00C01921">
        <w:rPr>
          <w:sz w:val="24"/>
          <w:szCs w:val="24"/>
        </w:rPr>
        <w:t xml:space="preserve">Part of me wants to leave this room but the same force that moves my legs force me on. The following three statues remain blanketed by localised clouds that rotate individually around each one. With a slow hypnotic grace, they tease glimpses of what lies deep </w:t>
      </w:r>
      <w:r w:rsidRPr="00C01921">
        <w:rPr>
          <w:sz w:val="24"/>
          <w:szCs w:val="24"/>
        </w:rPr>
        <w:lastRenderedPageBreak/>
        <w:t xml:space="preserve">within their fluffy white centre. A sliver of plinth, a sight of a limb, but nothing definite or defined. </w:t>
      </w:r>
    </w:p>
    <w:p w14:paraId="502999E6" w14:textId="77777777" w:rsidR="00825524" w:rsidRPr="00C01921" w:rsidRDefault="00825524" w:rsidP="00825524">
      <w:pPr>
        <w:pStyle w:val="BodyText"/>
        <w:rPr>
          <w:sz w:val="24"/>
          <w:szCs w:val="24"/>
        </w:rPr>
      </w:pPr>
      <w:r w:rsidRPr="00C01921">
        <w:rPr>
          <w:sz w:val="24"/>
          <w:szCs w:val="24"/>
        </w:rPr>
        <w:t xml:space="preserve">Curiosity begs me to stop and investigate this strange phenomenon but as an unwilling passenger to my legs I’m led to my next destination, the last statue. This statue has no clouds obstructing it, and compared to the others, it presents itself as what could be classed as normal. I get closer to the statue and feel my mouth open wide, as if to speak… I’m looking at… something that can’t be. </w:t>
      </w:r>
    </w:p>
    <w:p w14:paraId="6701F4B4" w14:textId="77777777" w:rsidR="00825524" w:rsidRPr="00C01921" w:rsidRDefault="00825524" w:rsidP="00825524">
      <w:pPr>
        <w:pStyle w:val="BodyText"/>
        <w:rPr>
          <w:sz w:val="24"/>
          <w:szCs w:val="24"/>
        </w:rPr>
      </w:pPr>
      <w:r w:rsidRPr="00C01921">
        <w:rPr>
          <w:sz w:val="24"/>
          <w:szCs w:val="24"/>
        </w:rPr>
        <w:t>I blink my eyes to change the lie; but it doesn’t work. The statue is of a man, poised, as if running, his right leg standing, his left raised. His right arm is outstretched towards a blue illuminated ball that contains thousands of bright white specks that flash and flicker brightly within its sphere. The ball is just outside of his grasp and rotates in suspension much the same way a planet does. There is nothing I can see that keeps this sparkling ball of light in its position. It is as much a mystery as the clouds which consume three of the four other statues.</w:t>
      </w:r>
      <w:r w:rsidRPr="00C01921">
        <w:rPr>
          <w:sz w:val="24"/>
          <w:szCs w:val="24"/>
        </w:rPr>
        <w:tab/>
        <w:t>The clothes he wears are different from the statue of Bil-by; his are tight fitting, exposing muscular enlarged legs and a highly defined body; but it’s his face; his eyes are rigidly fixed on the rotating sphere, just out of reach, concentration etched across his brow. My chest tightens as my eyes force my mind to believe. He looks just like me. The name on the plinth reads ‘LORD CAPPRONA.’ I slowly trace back to his face. Finally, my legs come back under my control, and I immediately feel myself falling backwards.</w:t>
      </w:r>
    </w:p>
    <w:p w14:paraId="511589A9" w14:textId="77777777" w:rsidR="00825524" w:rsidRPr="00C01921" w:rsidRDefault="00825524" w:rsidP="00825524">
      <w:pPr>
        <w:pStyle w:val="BodyText"/>
        <w:rPr>
          <w:sz w:val="24"/>
          <w:szCs w:val="24"/>
        </w:rPr>
      </w:pPr>
      <w:r w:rsidRPr="00C01921">
        <w:rPr>
          <w:sz w:val="24"/>
          <w:szCs w:val="24"/>
        </w:rPr>
        <w:t>Chapter 105</w:t>
      </w:r>
    </w:p>
    <w:p w14:paraId="6C647A4C" w14:textId="77777777" w:rsidR="00825524" w:rsidRPr="00C01921" w:rsidRDefault="00825524" w:rsidP="00825524">
      <w:pPr>
        <w:rPr>
          <w:sz w:val="24"/>
          <w:szCs w:val="24"/>
        </w:rPr>
      </w:pPr>
    </w:p>
    <w:p w14:paraId="65B4B9A2" w14:textId="77777777" w:rsidR="00825524" w:rsidRPr="00C01921" w:rsidRDefault="00825524" w:rsidP="00825524">
      <w:pPr>
        <w:pStyle w:val="BodyText"/>
        <w:rPr>
          <w:sz w:val="24"/>
          <w:szCs w:val="24"/>
        </w:rPr>
      </w:pPr>
      <w:proofErr w:type="spellStart"/>
      <w:r w:rsidRPr="00C01921">
        <w:rPr>
          <w:sz w:val="24"/>
          <w:szCs w:val="24"/>
        </w:rPr>
        <w:t>Aluz</w:t>
      </w:r>
      <w:proofErr w:type="spellEnd"/>
      <w:r w:rsidRPr="00C01921">
        <w:rPr>
          <w:sz w:val="24"/>
          <w:szCs w:val="24"/>
        </w:rPr>
        <w:t xml:space="preserve"> freezes in thought. Her heart judders within her chest. Her emotions hesitate as she questions her eyes. The space station, her space station, Commander Youl’s space station, floats between the warring Gods. </w:t>
      </w:r>
    </w:p>
    <w:p w14:paraId="614257C9" w14:textId="5CB2044E" w:rsidR="00825524" w:rsidRPr="00C01921" w:rsidRDefault="00825524" w:rsidP="00825524">
      <w:pPr>
        <w:pStyle w:val="List2"/>
        <w:rPr>
          <w:sz w:val="24"/>
          <w:szCs w:val="24"/>
        </w:rPr>
      </w:pPr>
      <w:r w:rsidRPr="00C01921">
        <w:rPr>
          <w:sz w:val="24"/>
          <w:szCs w:val="24"/>
        </w:rPr>
        <w:t xml:space="preserve">“How…?” is the only word she can utter. </w:t>
      </w:r>
    </w:p>
    <w:p w14:paraId="492EB55A" w14:textId="345C17BA" w:rsidR="00825524" w:rsidRPr="00C01921" w:rsidRDefault="00825524" w:rsidP="00825524">
      <w:pPr>
        <w:pStyle w:val="List2"/>
        <w:rPr>
          <w:sz w:val="24"/>
          <w:szCs w:val="24"/>
        </w:rPr>
      </w:pPr>
      <w:r w:rsidRPr="00C01921">
        <w:rPr>
          <w:sz w:val="24"/>
          <w:szCs w:val="24"/>
        </w:rPr>
        <w:t>“Daddy’s home,” Hyper chuckles.</w:t>
      </w:r>
    </w:p>
    <w:p w14:paraId="1FF016CA" w14:textId="77777777" w:rsidR="00825524" w:rsidRPr="00C01921" w:rsidRDefault="00825524" w:rsidP="00825524">
      <w:pPr>
        <w:pBdr>
          <w:bottom w:val="dotted" w:sz="24" w:space="1" w:color="auto"/>
        </w:pBdr>
        <w:rPr>
          <w:sz w:val="24"/>
          <w:szCs w:val="24"/>
        </w:rPr>
      </w:pPr>
    </w:p>
    <w:p w14:paraId="182E0989" w14:textId="77777777" w:rsidR="00825524" w:rsidRPr="00C01921" w:rsidRDefault="00825524" w:rsidP="00825524">
      <w:pPr>
        <w:rPr>
          <w:sz w:val="24"/>
          <w:szCs w:val="24"/>
        </w:rPr>
      </w:pPr>
    </w:p>
    <w:p w14:paraId="39309740" w14:textId="77777777" w:rsidR="00825524" w:rsidRPr="00C01921" w:rsidRDefault="00825524" w:rsidP="00825524">
      <w:pPr>
        <w:pStyle w:val="BodyText"/>
        <w:rPr>
          <w:sz w:val="24"/>
          <w:szCs w:val="24"/>
        </w:rPr>
      </w:pPr>
      <w:r w:rsidRPr="00C01921">
        <w:rPr>
          <w:sz w:val="24"/>
          <w:szCs w:val="24"/>
        </w:rPr>
        <w:t xml:space="preserve">Cappa looks at the place that once held him prisoner; the voice within the black matt walls resonates through his head, stimulating his memories — his recent awakening; his discovery on the planet of </w:t>
      </w:r>
      <w:proofErr w:type="spellStart"/>
      <w:r w:rsidRPr="00C01921">
        <w:rPr>
          <w:sz w:val="24"/>
          <w:szCs w:val="24"/>
        </w:rPr>
        <w:t>Callios</w:t>
      </w:r>
      <w:proofErr w:type="spellEnd"/>
      <w:r w:rsidRPr="00C01921">
        <w:rPr>
          <w:sz w:val="24"/>
          <w:szCs w:val="24"/>
        </w:rPr>
        <w:t xml:space="preserve"> — being thrown together with </w:t>
      </w:r>
      <w:proofErr w:type="spellStart"/>
      <w:r w:rsidRPr="00C01921">
        <w:rPr>
          <w:sz w:val="24"/>
          <w:szCs w:val="24"/>
        </w:rPr>
        <w:t>Aluz</w:t>
      </w:r>
      <w:proofErr w:type="spellEnd"/>
      <w:r w:rsidRPr="00C01921">
        <w:rPr>
          <w:sz w:val="24"/>
          <w:szCs w:val="24"/>
        </w:rPr>
        <w:t xml:space="preserve"> — everything, a tale of premeditation.</w:t>
      </w:r>
    </w:p>
    <w:p w14:paraId="18273ADC" w14:textId="77777777" w:rsidR="00825524" w:rsidRPr="00C01921" w:rsidRDefault="00825524" w:rsidP="00825524">
      <w:pPr>
        <w:pStyle w:val="List"/>
        <w:rPr>
          <w:sz w:val="24"/>
          <w:szCs w:val="24"/>
        </w:rPr>
      </w:pPr>
      <w:r w:rsidRPr="00C01921">
        <w:rPr>
          <w:sz w:val="24"/>
          <w:szCs w:val="24"/>
        </w:rPr>
        <w:t>‘Pawns of the Gods’,</w:t>
      </w:r>
    </w:p>
    <w:p w14:paraId="3409BDC6" w14:textId="77777777" w:rsidR="00825524" w:rsidRPr="00C01921" w:rsidRDefault="00825524" w:rsidP="00825524">
      <w:pPr>
        <w:pStyle w:val="List"/>
        <w:rPr>
          <w:sz w:val="24"/>
          <w:szCs w:val="24"/>
        </w:rPr>
      </w:pPr>
      <w:r w:rsidRPr="00C01921">
        <w:rPr>
          <w:sz w:val="24"/>
          <w:szCs w:val="24"/>
        </w:rPr>
        <w:t xml:space="preserve">Shanthra’s words come back to him. </w:t>
      </w:r>
    </w:p>
    <w:p w14:paraId="74C22314" w14:textId="77777777" w:rsidR="00825524" w:rsidRPr="00C01921" w:rsidRDefault="00825524" w:rsidP="00825524">
      <w:pPr>
        <w:pBdr>
          <w:bottom w:val="dotted" w:sz="24" w:space="1" w:color="auto"/>
        </w:pBdr>
        <w:rPr>
          <w:sz w:val="24"/>
          <w:szCs w:val="24"/>
        </w:rPr>
      </w:pPr>
      <w:r w:rsidRPr="00C01921">
        <w:rPr>
          <w:sz w:val="24"/>
          <w:szCs w:val="24"/>
        </w:rPr>
        <w:t xml:space="preserve">   </w:t>
      </w:r>
    </w:p>
    <w:p w14:paraId="69E52FC1" w14:textId="77777777" w:rsidR="00825524" w:rsidRPr="00C01921" w:rsidRDefault="00825524" w:rsidP="00825524">
      <w:pPr>
        <w:rPr>
          <w:sz w:val="24"/>
          <w:szCs w:val="24"/>
        </w:rPr>
      </w:pPr>
    </w:p>
    <w:p w14:paraId="1865ED8F" w14:textId="77777777" w:rsidR="00825524" w:rsidRPr="00C01921" w:rsidRDefault="00825524" w:rsidP="00825524">
      <w:pPr>
        <w:pStyle w:val="BodyText"/>
        <w:rPr>
          <w:sz w:val="24"/>
          <w:szCs w:val="24"/>
        </w:rPr>
      </w:pPr>
      <w:r w:rsidRPr="00C01921">
        <w:rPr>
          <w:sz w:val="24"/>
          <w:szCs w:val="24"/>
        </w:rPr>
        <w:lastRenderedPageBreak/>
        <w:t xml:space="preserve">“Young Lords, stand down!” The powerful voice envelopes them all as the space station comes to a halt. Slivers of white light grow wider as the top of the strange cone shaped craft blooms open; through petals of liquid metal a platform rises to reveal its truth. </w:t>
      </w:r>
    </w:p>
    <w:p w14:paraId="195756C0" w14:textId="4C0709EB" w:rsidR="00825524" w:rsidRPr="00C01921" w:rsidRDefault="00825524" w:rsidP="00825524">
      <w:pPr>
        <w:pStyle w:val="BodyTextFirstIndent"/>
        <w:rPr>
          <w:sz w:val="24"/>
          <w:szCs w:val="24"/>
        </w:rPr>
      </w:pPr>
      <w:r w:rsidRPr="00C01921">
        <w:rPr>
          <w:sz w:val="24"/>
          <w:szCs w:val="24"/>
        </w:rPr>
        <w:t xml:space="preserve">“Commander Youl!” </w:t>
      </w:r>
      <w:proofErr w:type="spellStart"/>
      <w:r w:rsidRPr="00C01921">
        <w:rPr>
          <w:sz w:val="24"/>
          <w:szCs w:val="24"/>
        </w:rPr>
        <w:t>Aluz</w:t>
      </w:r>
      <w:proofErr w:type="spellEnd"/>
      <w:r w:rsidRPr="00C01921">
        <w:rPr>
          <w:sz w:val="24"/>
          <w:szCs w:val="24"/>
        </w:rPr>
        <w:t xml:space="preserve"> gasps, still trying to formulate an understanding. He’s taller than when she last saw him; his posture no longer withered, but upright and firm; his shroud of old age lost in antiquity, he stands looking half the age he allowed </w:t>
      </w:r>
      <w:proofErr w:type="spellStart"/>
      <w:r w:rsidRPr="00C01921">
        <w:rPr>
          <w:sz w:val="24"/>
          <w:szCs w:val="24"/>
        </w:rPr>
        <w:t>Aluz</w:t>
      </w:r>
      <w:proofErr w:type="spellEnd"/>
      <w:r w:rsidRPr="00C01921">
        <w:rPr>
          <w:sz w:val="24"/>
          <w:szCs w:val="24"/>
        </w:rPr>
        <w:t xml:space="preserve"> to believe he was. Dark glasses still straddle his nose to cover his eyes. He wears a silver suit that glimmers and shimmies in the cosmic dark. </w:t>
      </w:r>
    </w:p>
    <w:p w14:paraId="46A7C862" w14:textId="451463EC" w:rsidR="00825524" w:rsidRPr="00C01921" w:rsidRDefault="00825524" w:rsidP="00825524">
      <w:pPr>
        <w:pStyle w:val="BodyTextFirstIndent"/>
        <w:rPr>
          <w:sz w:val="24"/>
          <w:szCs w:val="24"/>
        </w:rPr>
      </w:pPr>
      <w:r w:rsidRPr="00C01921">
        <w:rPr>
          <w:sz w:val="24"/>
          <w:szCs w:val="24"/>
        </w:rPr>
        <w:t xml:space="preserve">“Father </w:t>
      </w:r>
      <w:proofErr w:type="spellStart"/>
      <w:r w:rsidRPr="00C01921">
        <w:rPr>
          <w:sz w:val="24"/>
          <w:szCs w:val="24"/>
        </w:rPr>
        <w:t>Firyoul</w:t>
      </w:r>
      <w:proofErr w:type="spellEnd"/>
      <w:r w:rsidRPr="00C01921">
        <w:rPr>
          <w:sz w:val="24"/>
          <w:szCs w:val="24"/>
        </w:rPr>
        <w:t xml:space="preserve">.” </w:t>
      </w:r>
      <w:proofErr w:type="spellStart"/>
      <w:r w:rsidRPr="00C01921">
        <w:rPr>
          <w:sz w:val="24"/>
          <w:szCs w:val="24"/>
        </w:rPr>
        <w:t>Posna</w:t>
      </w:r>
      <w:proofErr w:type="spellEnd"/>
      <w:r w:rsidRPr="00C01921">
        <w:rPr>
          <w:sz w:val="24"/>
          <w:szCs w:val="24"/>
        </w:rPr>
        <w:t xml:space="preserve"> shouts, jumping in the air, before realising that everybody else, including </w:t>
      </w:r>
      <w:proofErr w:type="spellStart"/>
      <w:r w:rsidRPr="00C01921">
        <w:rPr>
          <w:sz w:val="24"/>
          <w:szCs w:val="24"/>
        </w:rPr>
        <w:t>Negana</w:t>
      </w:r>
      <w:proofErr w:type="spellEnd"/>
      <w:r w:rsidRPr="00C01921">
        <w:rPr>
          <w:sz w:val="24"/>
          <w:szCs w:val="24"/>
        </w:rPr>
        <w:t xml:space="preserve">, is on one knee with their heads bowed towards the Elder God, the biological father of </w:t>
      </w:r>
      <w:proofErr w:type="spellStart"/>
      <w:r w:rsidRPr="00C01921">
        <w:rPr>
          <w:sz w:val="24"/>
          <w:szCs w:val="24"/>
        </w:rPr>
        <w:t>Capprona</w:t>
      </w:r>
      <w:proofErr w:type="spellEnd"/>
      <w:r w:rsidRPr="00C01921">
        <w:rPr>
          <w:sz w:val="24"/>
          <w:szCs w:val="24"/>
        </w:rPr>
        <w:t xml:space="preserve">, and a father of Grasmere. </w:t>
      </w:r>
      <w:proofErr w:type="spellStart"/>
      <w:r w:rsidRPr="00C01921">
        <w:rPr>
          <w:sz w:val="24"/>
          <w:szCs w:val="24"/>
        </w:rPr>
        <w:t>Posna</w:t>
      </w:r>
      <w:proofErr w:type="spellEnd"/>
      <w:r w:rsidRPr="00C01921">
        <w:rPr>
          <w:sz w:val="24"/>
          <w:szCs w:val="24"/>
        </w:rPr>
        <w:t xml:space="preserve"> quickly follows suit, glancing at </w:t>
      </w:r>
      <w:proofErr w:type="spellStart"/>
      <w:r w:rsidRPr="00C01921">
        <w:rPr>
          <w:sz w:val="24"/>
          <w:szCs w:val="24"/>
        </w:rPr>
        <w:t>Negana</w:t>
      </w:r>
      <w:proofErr w:type="spellEnd"/>
      <w:r w:rsidRPr="00C01921">
        <w:rPr>
          <w:sz w:val="24"/>
          <w:szCs w:val="24"/>
        </w:rPr>
        <w:t xml:space="preserve"> who stifles a giggle at his mistaken informality.</w:t>
      </w:r>
    </w:p>
    <w:p w14:paraId="2DBF4021" w14:textId="3A4A2FA0" w:rsidR="00825524" w:rsidRPr="00C01921" w:rsidRDefault="00825524" w:rsidP="00825524">
      <w:pPr>
        <w:pStyle w:val="BodyTextFirstIndent"/>
        <w:rPr>
          <w:sz w:val="24"/>
          <w:szCs w:val="24"/>
        </w:rPr>
      </w:pPr>
      <w:r w:rsidRPr="00C01921">
        <w:rPr>
          <w:sz w:val="24"/>
          <w:szCs w:val="24"/>
        </w:rPr>
        <w:t>“</w:t>
      </w:r>
      <w:proofErr w:type="spellStart"/>
      <w:r w:rsidRPr="00C01921">
        <w:rPr>
          <w:sz w:val="24"/>
          <w:szCs w:val="24"/>
        </w:rPr>
        <w:t>Ranyon</w:t>
      </w:r>
      <w:proofErr w:type="spellEnd"/>
      <w:r w:rsidRPr="00C01921">
        <w:rPr>
          <w:sz w:val="24"/>
          <w:szCs w:val="24"/>
        </w:rPr>
        <w:t xml:space="preserve">, you overstep your mark.” </w:t>
      </w:r>
      <w:proofErr w:type="spellStart"/>
      <w:r w:rsidRPr="00C01921">
        <w:rPr>
          <w:sz w:val="24"/>
          <w:szCs w:val="24"/>
        </w:rPr>
        <w:t>Firyoul</w:t>
      </w:r>
      <w:proofErr w:type="spellEnd"/>
      <w:r w:rsidRPr="00C01921">
        <w:rPr>
          <w:sz w:val="24"/>
          <w:szCs w:val="24"/>
        </w:rPr>
        <w:t xml:space="preserve"> addresses his old foe.</w:t>
      </w:r>
    </w:p>
    <w:p w14:paraId="1D0BF461" w14:textId="4B11CD43" w:rsidR="00825524" w:rsidRPr="00C01921" w:rsidRDefault="00825524" w:rsidP="00825524">
      <w:pPr>
        <w:pStyle w:val="BodyTextFirstIndent"/>
        <w:rPr>
          <w:sz w:val="24"/>
          <w:szCs w:val="24"/>
        </w:rPr>
      </w:pPr>
      <w:r w:rsidRPr="00C01921">
        <w:rPr>
          <w:sz w:val="24"/>
          <w:szCs w:val="24"/>
        </w:rPr>
        <w:t xml:space="preserve">“And what mark would that be, </w:t>
      </w:r>
      <w:proofErr w:type="spellStart"/>
      <w:r w:rsidRPr="00C01921">
        <w:rPr>
          <w:sz w:val="24"/>
          <w:szCs w:val="24"/>
        </w:rPr>
        <w:t>Firyoul</w:t>
      </w:r>
      <w:proofErr w:type="spellEnd"/>
      <w:r w:rsidRPr="00C01921">
        <w:rPr>
          <w:sz w:val="24"/>
          <w:szCs w:val="24"/>
        </w:rPr>
        <w:t>?”</w:t>
      </w:r>
    </w:p>
    <w:p w14:paraId="6EAADE2A" w14:textId="04FC6FC4" w:rsidR="00825524" w:rsidRPr="00C01921" w:rsidRDefault="00825524" w:rsidP="00825524">
      <w:pPr>
        <w:pStyle w:val="BodyTextFirstIndent"/>
        <w:rPr>
          <w:sz w:val="24"/>
          <w:szCs w:val="24"/>
        </w:rPr>
      </w:pPr>
      <w:r w:rsidRPr="00C01921">
        <w:rPr>
          <w:sz w:val="24"/>
          <w:szCs w:val="24"/>
        </w:rPr>
        <w:t>“You attack our home, and you attack the children in order to do it.”</w:t>
      </w:r>
    </w:p>
    <w:p w14:paraId="2C19E28D" w14:textId="63585F4F" w:rsidR="00825524" w:rsidRPr="00C01921" w:rsidRDefault="00825524" w:rsidP="00825524">
      <w:pPr>
        <w:pStyle w:val="BodyTextFirstIndent"/>
        <w:rPr>
          <w:sz w:val="24"/>
          <w:szCs w:val="24"/>
        </w:rPr>
      </w:pPr>
      <w:r w:rsidRPr="00C01921">
        <w:rPr>
          <w:sz w:val="24"/>
          <w:szCs w:val="24"/>
        </w:rPr>
        <w:t>“They are no longer children.”</w:t>
      </w:r>
    </w:p>
    <w:p w14:paraId="78150746" w14:textId="504D40E0" w:rsidR="00825524" w:rsidRPr="00C01921" w:rsidRDefault="00825524" w:rsidP="00825524">
      <w:pPr>
        <w:pStyle w:val="BodyTextFirstIndent"/>
        <w:rPr>
          <w:sz w:val="24"/>
          <w:szCs w:val="24"/>
        </w:rPr>
      </w:pPr>
      <w:r w:rsidRPr="00C01921">
        <w:rPr>
          <w:sz w:val="24"/>
          <w:szCs w:val="24"/>
        </w:rPr>
        <w:t xml:space="preserve">“You are right, </w:t>
      </w:r>
      <w:proofErr w:type="spellStart"/>
      <w:r w:rsidRPr="00C01921">
        <w:rPr>
          <w:sz w:val="24"/>
          <w:szCs w:val="24"/>
        </w:rPr>
        <w:t>Ranyon</w:t>
      </w:r>
      <w:proofErr w:type="spellEnd"/>
      <w:r w:rsidRPr="00C01921">
        <w:rPr>
          <w:sz w:val="24"/>
          <w:szCs w:val="24"/>
        </w:rPr>
        <w:t>, they are not. They are young lords who, from what I have witnessed, have successfully repelled your misguided and foolish efforts to trouble Grasmere. Even in the absence of Grasmere’s armies, you still fail. Hurts, doesn’t it?”</w:t>
      </w:r>
    </w:p>
    <w:p w14:paraId="59C4F047" w14:textId="3EBEAFC9" w:rsidR="00825524" w:rsidRPr="00C01921" w:rsidRDefault="00825524" w:rsidP="00825524">
      <w:pPr>
        <w:pStyle w:val="BodyTextFirstIndent"/>
        <w:rPr>
          <w:sz w:val="24"/>
          <w:szCs w:val="24"/>
        </w:rPr>
      </w:pPr>
      <w:r w:rsidRPr="00C01921">
        <w:rPr>
          <w:sz w:val="24"/>
          <w:szCs w:val="24"/>
        </w:rPr>
        <w:t xml:space="preserve">“I’m sure it hurts that you weren’t able to save </w:t>
      </w:r>
      <w:proofErr w:type="spellStart"/>
      <w:r w:rsidRPr="00C01921">
        <w:rPr>
          <w:sz w:val="24"/>
          <w:szCs w:val="24"/>
        </w:rPr>
        <w:t>Capprona</w:t>
      </w:r>
      <w:proofErr w:type="spellEnd"/>
      <w:r w:rsidRPr="00C01921">
        <w:rPr>
          <w:sz w:val="24"/>
          <w:szCs w:val="24"/>
        </w:rPr>
        <w:t xml:space="preserve"> from </w:t>
      </w:r>
      <w:proofErr w:type="spellStart"/>
      <w:r w:rsidRPr="00C01921">
        <w:rPr>
          <w:sz w:val="24"/>
          <w:szCs w:val="24"/>
        </w:rPr>
        <w:t>Kulva</w:t>
      </w:r>
      <w:proofErr w:type="spellEnd"/>
      <w:r w:rsidRPr="00C01921">
        <w:rPr>
          <w:sz w:val="24"/>
          <w:szCs w:val="24"/>
        </w:rPr>
        <w:t xml:space="preserve">, and you can’t save </w:t>
      </w:r>
      <w:proofErr w:type="spellStart"/>
      <w:r w:rsidRPr="00C01921">
        <w:rPr>
          <w:sz w:val="24"/>
          <w:szCs w:val="24"/>
        </w:rPr>
        <w:t>Shadowlaw</w:t>
      </w:r>
      <w:proofErr w:type="spellEnd"/>
      <w:r w:rsidRPr="00C01921">
        <w:rPr>
          <w:sz w:val="24"/>
          <w:szCs w:val="24"/>
        </w:rPr>
        <w:t xml:space="preserve"> from what fate awaits him, now.” </w:t>
      </w:r>
      <w:proofErr w:type="spellStart"/>
      <w:r w:rsidRPr="00C01921">
        <w:rPr>
          <w:sz w:val="24"/>
          <w:szCs w:val="24"/>
        </w:rPr>
        <w:t>Ranyon</w:t>
      </w:r>
      <w:proofErr w:type="spellEnd"/>
      <w:r w:rsidRPr="00C01921">
        <w:rPr>
          <w:sz w:val="24"/>
          <w:szCs w:val="24"/>
        </w:rPr>
        <w:t xml:space="preserve"> sneers. “Face it, </w:t>
      </w:r>
      <w:proofErr w:type="spellStart"/>
      <w:r w:rsidRPr="00C01921">
        <w:rPr>
          <w:sz w:val="24"/>
          <w:szCs w:val="24"/>
        </w:rPr>
        <w:t>Firyoul</w:t>
      </w:r>
      <w:proofErr w:type="spellEnd"/>
      <w:r w:rsidRPr="00C01921">
        <w:rPr>
          <w:sz w:val="24"/>
          <w:szCs w:val="24"/>
        </w:rPr>
        <w:t>, you are a failure as a warrior and a failure as a father. You pose no challenge to me. Now run along and play with your toys before I see to it that you spend the rest of eternity in a dimension without doors.”</w:t>
      </w:r>
    </w:p>
    <w:p w14:paraId="7342CAB4" w14:textId="346A86C4" w:rsidR="00825524" w:rsidRPr="00C01921" w:rsidRDefault="00825524" w:rsidP="00825524">
      <w:pPr>
        <w:pStyle w:val="BodyTextFirstIndent"/>
        <w:rPr>
          <w:sz w:val="24"/>
          <w:szCs w:val="24"/>
        </w:rPr>
      </w:pPr>
      <w:r w:rsidRPr="00C01921">
        <w:rPr>
          <w:sz w:val="24"/>
          <w:szCs w:val="24"/>
        </w:rPr>
        <w:t xml:space="preserve">Lord </w:t>
      </w:r>
      <w:proofErr w:type="spellStart"/>
      <w:r w:rsidRPr="00C01921">
        <w:rPr>
          <w:sz w:val="24"/>
          <w:szCs w:val="24"/>
        </w:rPr>
        <w:t>Firyoul</w:t>
      </w:r>
      <w:proofErr w:type="spellEnd"/>
      <w:r w:rsidRPr="00C01921">
        <w:rPr>
          <w:sz w:val="24"/>
          <w:szCs w:val="24"/>
        </w:rPr>
        <w:t xml:space="preserve"> shakes his head. “Lord Ranyon, you disappoint me. Insults? Threats? The big sleep has done nothing for your limited mental… disposition. At least Lord </w:t>
      </w:r>
      <w:proofErr w:type="spellStart"/>
      <w:r w:rsidRPr="00C01921">
        <w:rPr>
          <w:sz w:val="24"/>
          <w:szCs w:val="24"/>
        </w:rPr>
        <w:t>Symbrain</w:t>
      </w:r>
      <w:proofErr w:type="spellEnd"/>
      <w:r w:rsidRPr="00C01921">
        <w:rPr>
          <w:sz w:val="24"/>
          <w:szCs w:val="24"/>
        </w:rPr>
        <w:t xml:space="preserve"> offers some intellectual stimulation… but you… always lacking. Allow me to counter your threat.” </w:t>
      </w:r>
      <w:proofErr w:type="spellStart"/>
      <w:r w:rsidRPr="00C01921">
        <w:rPr>
          <w:sz w:val="24"/>
          <w:szCs w:val="24"/>
        </w:rPr>
        <w:t>Firyoul</w:t>
      </w:r>
      <w:proofErr w:type="spellEnd"/>
      <w:r w:rsidRPr="00C01921">
        <w:rPr>
          <w:sz w:val="24"/>
          <w:szCs w:val="24"/>
        </w:rPr>
        <w:t xml:space="preserve"> proffers a wry smile. </w:t>
      </w:r>
    </w:p>
    <w:p w14:paraId="64673F58" w14:textId="77777777" w:rsidR="00825524" w:rsidRPr="00C01921" w:rsidRDefault="00825524" w:rsidP="00825524">
      <w:pPr>
        <w:pStyle w:val="BodyText"/>
        <w:rPr>
          <w:sz w:val="24"/>
          <w:szCs w:val="24"/>
        </w:rPr>
      </w:pPr>
      <w:r w:rsidRPr="00C01921">
        <w:rPr>
          <w:sz w:val="24"/>
          <w:szCs w:val="24"/>
        </w:rPr>
        <w:t xml:space="preserve">“Do you find yourself feeling weaker, Lord Ranyon, as if your power is being siphoned away from you?” </w:t>
      </w:r>
      <w:proofErr w:type="spellStart"/>
      <w:r w:rsidRPr="00C01921">
        <w:rPr>
          <w:sz w:val="24"/>
          <w:szCs w:val="24"/>
        </w:rPr>
        <w:t>Ranyon</w:t>
      </w:r>
      <w:proofErr w:type="spellEnd"/>
      <w:r w:rsidRPr="00C01921">
        <w:rPr>
          <w:sz w:val="24"/>
          <w:szCs w:val="24"/>
        </w:rPr>
        <w:t xml:space="preserve"> glares at </w:t>
      </w:r>
      <w:proofErr w:type="spellStart"/>
      <w:r w:rsidRPr="00C01921">
        <w:rPr>
          <w:sz w:val="24"/>
          <w:szCs w:val="24"/>
        </w:rPr>
        <w:t>Firyoul</w:t>
      </w:r>
      <w:proofErr w:type="spellEnd"/>
      <w:r w:rsidRPr="00C01921">
        <w:rPr>
          <w:sz w:val="24"/>
          <w:szCs w:val="24"/>
        </w:rPr>
        <w:t xml:space="preserve"> in silence. “Look around you.”  </w:t>
      </w:r>
      <w:proofErr w:type="spellStart"/>
      <w:r w:rsidRPr="00C01921">
        <w:rPr>
          <w:sz w:val="24"/>
          <w:szCs w:val="24"/>
        </w:rPr>
        <w:t>Firyoul</w:t>
      </w:r>
      <w:proofErr w:type="spellEnd"/>
      <w:r w:rsidRPr="00C01921">
        <w:rPr>
          <w:sz w:val="24"/>
          <w:szCs w:val="24"/>
        </w:rPr>
        <w:t xml:space="preserve"> gives a gentle nod of the head, prompting thirty silver 15ft satellites to phase into view surrounding </w:t>
      </w:r>
      <w:proofErr w:type="spellStart"/>
      <w:r w:rsidRPr="00C01921">
        <w:rPr>
          <w:sz w:val="24"/>
          <w:szCs w:val="24"/>
        </w:rPr>
        <w:t>Ranyon</w:t>
      </w:r>
      <w:proofErr w:type="spellEnd"/>
      <w:r w:rsidRPr="00C01921">
        <w:rPr>
          <w:sz w:val="24"/>
          <w:szCs w:val="24"/>
        </w:rPr>
        <w:t xml:space="preserve">. </w:t>
      </w:r>
    </w:p>
    <w:p w14:paraId="67F5F8CB" w14:textId="77777777" w:rsidR="00825524" w:rsidRPr="00C01921" w:rsidRDefault="00825524" w:rsidP="00825524">
      <w:pPr>
        <w:pStyle w:val="BodyText"/>
        <w:rPr>
          <w:sz w:val="24"/>
          <w:szCs w:val="24"/>
        </w:rPr>
      </w:pPr>
      <w:proofErr w:type="spellStart"/>
      <w:r w:rsidRPr="00C01921">
        <w:rPr>
          <w:sz w:val="24"/>
          <w:szCs w:val="24"/>
        </w:rPr>
        <w:t>Ranyon</w:t>
      </w:r>
      <w:proofErr w:type="spellEnd"/>
      <w:r w:rsidRPr="00C01921">
        <w:rPr>
          <w:sz w:val="24"/>
          <w:szCs w:val="24"/>
        </w:rPr>
        <w:t xml:space="preserve"> pauses, he acknowledges them before returning his gaze to the expressionless </w:t>
      </w:r>
      <w:proofErr w:type="spellStart"/>
      <w:r w:rsidRPr="00C01921">
        <w:rPr>
          <w:sz w:val="24"/>
          <w:szCs w:val="24"/>
        </w:rPr>
        <w:t>Firyoul</w:t>
      </w:r>
      <w:proofErr w:type="spellEnd"/>
      <w:r w:rsidRPr="00C01921">
        <w:rPr>
          <w:sz w:val="24"/>
          <w:szCs w:val="24"/>
        </w:rPr>
        <w:t xml:space="preserve">. </w:t>
      </w:r>
    </w:p>
    <w:p w14:paraId="62567E2D" w14:textId="77777777" w:rsidR="00825524" w:rsidRPr="00C01921" w:rsidRDefault="00825524" w:rsidP="00825524">
      <w:pPr>
        <w:pStyle w:val="BodyText"/>
        <w:rPr>
          <w:sz w:val="24"/>
          <w:szCs w:val="24"/>
        </w:rPr>
      </w:pPr>
      <w:r w:rsidRPr="00C01921">
        <w:rPr>
          <w:sz w:val="24"/>
          <w:szCs w:val="24"/>
        </w:rPr>
        <w:t xml:space="preserve">“I’ve been filtering your powers for a little while now. I’ve been injecting you with what I like to call Peco nodes. These nodes are now integrated entirely within your being. If you even think about attacking me and mine, they will eat you from the inside out, and as </w:t>
      </w:r>
      <w:r w:rsidRPr="00C01921">
        <w:rPr>
          <w:sz w:val="24"/>
          <w:szCs w:val="24"/>
        </w:rPr>
        <w:lastRenderedPageBreak/>
        <w:t xml:space="preserve">you are Immortal, your body will eventually re-form, only to be eaten away again. A cycle of extreme torture I designed especially for you; to put it in a language even you will understand, it will be </w:t>
      </w:r>
      <w:r w:rsidRPr="00C01921">
        <w:rPr>
          <w:i/>
          <w:iCs/>
          <w:sz w:val="24"/>
          <w:szCs w:val="24"/>
        </w:rPr>
        <w:t>you</w:t>
      </w:r>
      <w:r w:rsidRPr="00C01921">
        <w:rPr>
          <w:sz w:val="24"/>
          <w:szCs w:val="24"/>
        </w:rPr>
        <w:t xml:space="preserve"> in a dimension without doors, metaphorically speaking.”</w:t>
      </w:r>
    </w:p>
    <w:p w14:paraId="2B337CE9" w14:textId="75C0D163" w:rsidR="00825524" w:rsidRPr="00C01921" w:rsidRDefault="00825524" w:rsidP="00825524">
      <w:pPr>
        <w:pStyle w:val="BodyTextFirstIndent"/>
        <w:rPr>
          <w:sz w:val="24"/>
          <w:szCs w:val="24"/>
        </w:rPr>
      </w:pPr>
      <w:r w:rsidRPr="00C01921">
        <w:rPr>
          <w:sz w:val="24"/>
          <w:szCs w:val="24"/>
        </w:rPr>
        <w:t xml:space="preserve">Silence demands an answer. The young </w:t>
      </w:r>
      <w:proofErr w:type="spellStart"/>
      <w:r w:rsidRPr="00C01921">
        <w:rPr>
          <w:sz w:val="24"/>
          <w:szCs w:val="24"/>
        </w:rPr>
        <w:t>Grasmiens</w:t>
      </w:r>
      <w:proofErr w:type="spellEnd"/>
      <w:r w:rsidRPr="00C01921">
        <w:rPr>
          <w:sz w:val="24"/>
          <w:szCs w:val="24"/>
        </w:rPr>
        <w:t xml:space="preserve"> can’t help raising their eyes to gauge </w:t>
      </w:r>
      <w:proofErr w:type="spellStart"/>
      <w:r w:rsidRPr="00C01921">
        <w:rPr>
          <w:sz w:val="24"/>
          <w:szCs w:val="24"/>
        </w:rPr>
        <w:t>Ranyon’s</w:t>
      </w:r>
      <w:proofErr w:type="spellEnd"/>
      <w:r w:rsidRPr="00C01921">
        <w:rPr>
          <w:sz w:val="24"/>
          <w:szCs w:val="24"/>
        </w:rPr>
        <w:t xml:space="preserve"> reaction. They know, as he does, that </w:t>
      </w:r>
      <w:proofErr w:type="spellStart"/>
      <w:r w:rsidRPr="00C01921">
        <w:rPr>
          <w:sz w:val="24"/>
          <w:szCs w:val="24"/>
        </w:rPr>
        <w:t>Firyoul</w:t>
      </w:r>
      <w:proofErr w:type="spellEnd"/>
      <w:r w:rsidRPr="00C01921">
        <w:rPr>
          <w:sz w:val="24"/>
          <w:szCs w:val="24"/>
        </w:rPr>
        <w:t xml:space="preserve"> is not one to bluff. </w:t>
      </w:r>
      <w:proofErr w:type="spellStart"/>
      <w:r w:rsidRPr="00C01921">
        <w:rPr>
          <w:sz w:val="24"/>
          <w:szCs w:val="24"/>
        </w:rPr>
        <w:t>Ranyon</w:t>
      </w:r>
      <w:proofErr w:type="spellEnd"/>
      <w:r w:rsidRPr="00C01921">
        <w:rPr>
          <w:sz w:val="24"/>
          <w:szCs w:val="24"/>
        </w:rPr>
        <w:t xml:space="preserve"> blinks. He looks from Lord </w:t>
      </w:r>
      <w:proofErr w:type="spellStart"/>
      <w:r w:rsidRPr="00C01921">
        <w:rPr>
          <w:sz w:val="24"/>
          <w:szCs w:val="24"/>
        </w:rPr>
        <w:t>Firyoul</w:t>
      </w:r>
      <w:proofErr w:type="spellEnd"/>
      <w:r w:rsidRPr="00C01921">
        <w:rPr>
          <w:sz w:val="24"/>
          <w:szCs w:val="24"/>
        </w:rPr>
        <w:t xml:space="preserve"> to the glistening satellites, to the untouched Grasmere, to the kneeling </w:t>
      </w:r>
      <w:proofErr w:type="spellStart"/>
      <w:r w:rsidRPr="00C01921">
        <w:rPr>
          <w:sz w:val="24"/>
          <w:szCs w:val="24"/>
        </w:rPr>
        <w:t>Grasmiens</w:t>
      </w:r>
      <w:proofErr w:type="spellEnd"/>
      <w:r w:rsidRPr="00C01921">
        <w:rPr>
          <w:sz w:val="24"/>
          <w:szCs w:val="24"/>
        </w:rPr>
        <w:t>, and finally back to Lord Firyoul.</w:t>
      </w:r>
    </w:p>
    <w:p w14:paraId="714BB415" w14:textId="012DA80C" w:rsidR="00825524" w:rsidRPr="00C01921" w:rsidRDefault="00825524" w:rsidP="00825524">
      <w:pPr>
        <w:pStyle w:val="BodyTextFirstIndent"/>
        <w:rPr>
          <w:sz w:val="24"/>
          <w:szCs w:val="24"/>
        </w:rPr>
      </w:pPr>
      <w:r w:rsidRPr="00C01921">
        <w:rPr>
          <w:sz w:val="24"/>
          <w:szCs w:val="24"/>
        </w:rPr>
        <w:t>“</w:t>
      </w:r>
      <w:proofErr w:type="gramStart"/>
      <w:r w:rsidRPr="00C01921">
        <w:rPr>
          <w:sz w:val="24"/>
          <w:szCs w:val="24"/>
        </w:rPr>
        <w:t>Well</w:t>
      </w:r>
      <w:proofErr w:type="gramEnd"/>
      <w:r w:rsidRPr="00C01921">
        <w:rPr>
          <w:sz w:val="24"/>
          <w:szCs w:val="24"/>
        </w:rPr>
        <w:t xml:space="preserve"> played, </w:t>
      </w:r>
      <w:proofErr w:type="spellStart"/>
      <w:r w:rsidRPr="00C01921">
        <w:rPr>
          <w:sz w:val="24"/>
          <w:szCs w:val="24"/>
        </w:rPr>
        <w:t>Firyoul</w:t>
      </w:r>
      <w:proofErr w:type="spellEnd"/>
      <w:r w:rsidRPr="00C01921">
        <w:rPr>
          <w:sz w:val="24"/>
          <w:szCs w:val="24"/>
        </w:rPr>
        <w:t xml:space="preserve">. Enjoy your victory while you can. I assure you it is temporary.” In an implosion of energy, </w:t>
      </w:r>
      <w:proofErr w:type="spellStart"/>
      <w:r w:rsidRPr="00C01921">
        <w:rPr>
          <w:sz w:val="24"/>
          <w:szCs w:val="24"/>
        </w:rPr>
        <w:t>Ranyon</w:t>
      </w:r>
      <w:proofErr w:type="spellEnd"/>
      <w:r w:rsidRPr="00C01921">
        <w:rPr>
          <w:sz w:val="24"/>
          <w:szCs w:val="24"/>
        </w:rPr>
        <w:t xml:space="preserve"> disappears, taking </w:t>
      </w:r>
      <w:proofErr w:type="spellStart"/>
      <w:r w:rsidRPr="00C01921">
        <w:rPr>
          <w:sz w:val="24"/>
          <w:szCs w:val="24"/>
        </w:rPr>
        <w:t>SymTech’s</w:t>
      </w:r>
      <w:proofErr w:type="spellEnd"/>
      <w:r w:rsidRPr="00C01921">
        <w:rPr>
          <w:sz w:val="24"/>
          <w:szCs w:val="24"/>
        </w:rPr>
        <w:t xml:space="preserve"> battle cruiser with him. </w:t>
      </w:r>
    </w:p>
    <w:p w14:paraId="798C05BE" w14:textId="77777777" w:rsidR="00825524" w:rsidRPr="00C01921" w:rsidRDefault="00825524" w:rsidP="00825524">
      <w:pPr>
        <w:pStyle w:val="BodyText"/>
        <w:rPr>
          <w:sz w:val="24"/>
          <w:szCs w:val="24"/>
        </w:rPr>
      </w:pPr>
      <w:r w:rsidRPr="00C01921">
        <w:rPr>
          <w:sz w:val="24"/>
          <w:szCs w:val="24"/>
        </w:rPr>
        <w:t>“I was looking forward to taking on that oversized poor excuse of a ship,” Hyper bemoans.</w:t>
      </w:r>
    </w:p>
    <w:p w14:paraId="0BC5510D" w14:textId="105FAC17" w:rsidR="00825524" w:rsidRPr="00C01921" w:rsidRDefault="00825524" w:rsidP="00825524">
      <w:pPr>
        <w:pStyle w:val="BodyTextFirstIndent"/>
        <w:rPr>
          <w:sz w:val="24"/>
          <w:szCs w:val="24"/>
        </w:rPr>
      </w:pPr>
      <w:r w:rsidRPr="00C01921">
        <w:rPr>
          <w:sz w:val="24"/>
          <w:szCs w:val="24"/>
        </w:rPr>
        <w:t xml:space="preserve">“I have no doubt you will get your chance, Hyper.” </w:t>
      </w:r>
      <w:proofErr w:type="spellStart"/>
      <w:r w:rsidRPr="00C01921">
        <w:rPr>
          <w:sz w:val="24"/>
          <w:szCs w:val="24"/>
        </w:rPr>
        <w:t>Firyoul’s</w:t>
      </w:r>
      <w:proofErr w:type="spellEnd"/>
      <w:r w:rsidRPr="00C01921">
        <w:rPr>
          <w:sz w:val="24"/>
          <w:szCs w:val="24"/>
        </w:rPr>
        <w:t xml:space="preserve"> voice enters the cockpit.</w:t>
      </w:r>
    </w:p>
    <w:p w14:paraId="2BC3075C" w14:textId="4159AF65" w:rsidR="00825524" w:rsidRPr="00C01921" w:rsidRDefault="00825524" w:rsidP="00825524">
      <w:pPr>
        <w:pStyle w:val="BodyTextFirstIndent"/>
        <w:rPr>
          <w:sz w:val="24"/>
          <w:szCs w:val="24"/>
        </w:rPr>
      </w:pPr>
      <w:r w:rsidRPr="00C01921">
        <w:rPr>
          <w:sz w:val="24"/>
          <w:szCs w:val="24"/>
        </w:rPr>
        <w:t xml:space="preserve">“Captain Aluz, you have not disappointed.” </w:t>
      </w:r>
      <w:proofErr w:type="spellStart"/>
      <w:r w:rsidRPr="00C01921">
        <w:rPr>
          <w:sz w:val="24"/>
          <w:szCs w:val="24"/>
        </w:rPr>
        <w:t>Aluz</w:t>
      </w:r>
      <w:proofErr w:type="spellEnd"/>
      <w:r w:rsidRPr="00C01921">
        <w:rPr>
          <w:sz w:val="24"/>
          <w:szCs w:val="24"/>
        </w:rPr>
        <w:t xml:space="preserve"> is speechless.</w:t>
      </w:r>
    </w:p>
    <w:p w14:paraId="73FE31A1" w14:textId="28AA82A5" w:rsidR="00825524" w:rsidRPr="00C01921" w:rsidRDefault="00825524" w:rsidP="00825524">
      <w:pPr>
        <w:pStyle w:val="BodyTextFirstIndent"/>
        <w:rPr>
          <w:sz w:val="24"/>
          <w:szCs w:val="24"/>
        </w:rPr>
      </w:pPr>
      <w:r w:rsidRPr="00C01921">
        <w:rPr>
          <w:sz w:val="24"/>
          <w:szCs w:val="24"/>
        </w:rPr>
        <w:t>“</w:t>
      </w:r>
      <w:proofErr w:type="spellStart"/>
      <w:r w:rsidRPr="00C01921">
        <w:rPr>
          <w:sz w:val="24"/>
          <w:szCs w:val="24"/>
        </w:rPr>
        <w:t>Capprona</w:t>
      </w:r>
      <w:proofErr w:type="spellEnd"/>
      <w:r w:rsidRPr="00C01921">
        <w:rPr>
          <w:sz w:val="24"/>
          <w:szCs w:val="24"/>
        </w:rPr>
        <w:t xml:space="preserve">.” </w:t>
      </w:r>
      <w:proofErr w:type="spellStart"/>
      <w:r w:rsidRPr="00C01921">
        <w:rPr>
          <w:sz w:val="24"/>
          <w:szCs w:val="24"/>
        </w:rPr>
        <w:t>Capprona</w:t>
      </w:r>
      <w:proofErr w:type="spellEnd"/>
      <w:r w:rsidRPr="00C01921">
        <w:rPr>
          <w:sz w:val="24"/>
          <w:szCs w:val="24"/>
        </w:rPr>
        <w:t xml:space="preserve">, the only </w:t>
      </w:r>
      <w:proofErr w:type="spellStart"/>
      <w:r w:rsidRPr="00C01921">
        <w:rPr>
          <w:sz w:val="24"/>
          <w:szCs w:val="24"/>
        </w:rPr>
        <w:t>Grasmien</w:t>
      </w:r>
      <w:proofErr w:type="spellEnd"/>
      <w:r w:rsidRPr="00C01921">
        <w:rPr>
          <w:sz w:val="24"/>
          <w:szCs w:val="24"/>
        </w:rPr>
        <w:t xml:space="preserve"> not on his knees suddenly becomes conscious of the fact and genuflects.</w:t>
      </w:r>
    </w:p>
    <w:p w14:paraId="79C2EC30" w14:textId="3062BC53" w:rsidR="00825524" w:rsidRPr="00C01921" w:rsidRDefault="00825524" w:rsidP="00825524">
      <w:pPr>
        <w:pStyle w:val="BodyTextFirstIndent2"/>
        <w:rPr>
          <w:sz w:val="24"/>
          <w:szCs w:val="24"/>
        </w:rPr>
      </w:pPr>
      <w:r w:rsidRPr="00C01921">
        <w:rPr>
          <w:sz w:val="24"/>
          <w:szCs w:val="24"/>
        </w:rPr>
        <w:t xml:space="preserve">“Father,” Cappa whispers, bowing his head as he does. </w:t>
      </w:r>
    </w:p>
    <w:p w14:paraId="45EBF3A2" w14:textId="56DF8176" w:rsidR="00825524" w:rsidRPr="00C01921" w:rsidRDefault="00825524" w:rsidP="00825524">
      <w:pPr>
        <w:pStyle w:val="BodyTextFirstIndent"/>
        <w:rPr>
          <w:sz w:val="24"/>
          <w:szCs w:val="24"/>
        </w:rPr>
      </w:pPr>
      <w:r w:rsidRPr="00C01921">
        <w:rPr>
          <w:sz w:val="24"/>
          <w:szCs w:val="24"/>
        </w:rPr>
        <w:t>“Young Lords, you have exemplified the essence of Grasmere. Strength, courage, and wisdom. You have made us proud.”</w:t>
      </w:r>
    </w:p>
    <w:p w14:paraId="07EE73FC" w14:textId="57766661" w:rsidR="00825524" w:rsidRPr="00C01921" w:rsidRDefault="00825524" w:rsidP="00825524">
      <w:pPr>
        <w:pStyle w:val="BodyTextFirstIndent2"/>
        <w:rPr>
          <w:sz w:val="24"/>
          <w:szCs w:val="24"/>
        </w:rPr>
      </w:pPr>
      <w:r w:rsidRPr="00C01921">
        <w:rPr>
          <w:sz w:val="24"/>
          <w:szCs w:val="24"/>
        </w:rPr>
        <w:t xml:space="preserve">“Thank you, Lord </w:t>
      </w:r>
      <w:proofErr w:type="spellStart"/>
      <w:r w:rsidRPr="00C01921">
        <w:rPr>
          <w:sz w:val="24"/>
          <w:szCs w:val="24"/>
        </w:rPr>
        <w:t>Firyoul</w:t>
      </w:r>
      <w:proofErr w:type="spellEnd"/>
      <w:r w:rsidRPr="00C01921">
        <w:rPr>
          <w:sz w:val="24"/>
          <w:szCs w:val="24"/>
        </w:rPr>
        <w:t>.” the children of Grasmere respond in unison.</w:t>
      </w:r>
    </w:p>
    <w:p w14:paraId="61E42DC3" w14:textId="74428142" w:rsidR="00825524" w:rsidRPr="00C01921" w:rsidRDefault="00825524" w:rsidP="00825524">
      <w:pPr>
        <w:pStyle w:val="BodyTextFirstIndent"/>
        <w:rPr>
          <w:sz w:val="24"/>
          <w:szCs w:val="24"/>
        </w:rPr>
      </w:pPr>
      <w:r w:rsidRPr="00C01921">
        <w:rPr>
          <w:sz w:val="24"/>
          <w:szCs w:val="24"/>
        </w:rPr>
        <w:t xml:space="preserve">Lord </w:t>
      </w:r>
      <w:proofErr w:type="spellStart"/>
      <w:r w:rsidRPr="00C01921">
        <w:rPr>
          <w:sz w:val="24"/>
          <w:szCs w:val="24"/>
        </w:rPr>
        <w:t>Firyoul</w:t>
      </w:r>
      <w:proofErr w:type="spellEnd"/>
      <w:r w:rsidRPr="00C01921">
        <w:rPr>
          <w:sz w:val="24"/>
          <w:szCs w:val="24"/>
        </w:rPr>
        <w:t xml:space="preserve"> fixes his gaze upon Bil-by. “Lord Bil-by, it is time.”</w:t>
      </w:r>
    </w:p>
    <w:p w14:paraId="1E9DEB50" w14:textId="3665C201" w:rsidR="00825524" w:rsidRPr="00C01921" w:rsidRDefault="00825524" w:rsidP="00825524">
      <w:pPr>
        <w:pStyle w:val="BodyText"/>
        <w:rPr>
          <w:sz w:val="24"/>
          <w:szCs w:val="24"/>
        </w:rPr>
      </w:pPr>
      <w:r w:rsidRPr="00C01921">
        <w:rPr>
          <w:sz w:val="24"/>
          <w:szCs w:val="24"/>
        </w:rPr>
        <w:t xml:space="preserve">Bil-by rises to his feet. He gives a solemn nod to Elder Lord </w:t>
      </w:r>
      <w:proofErr w:type="spellStart"/>
      <w:r w:rsidRPr="00C01921">
        <w:rPr>
          <w:sz w:val="24"/>
          <w:szCs w:val="24"/>
        </w:rPr>
        <w:t>Firyoul</w:t>
      </w:r>
      <w:proofErr w:type="spellEnd"/>
      <w:r w:rsidRPr="00C01921">
        <w:rPr>
          <w:sz w:val="24"/>
          <w:szCs w:val="24"/>
        </w:rPr>
        <w:t xml:space="preserve"> before turning to the planet of Grasmere. The three black holes which hold the planet in their gravitational field continue to swirl furiously; for all </w:t>
      </w:r>
      <w:proofErr w:type="spellStart"/>
      <w:r w:rsidRPr="00C01921">
        <w:rPr>
          <w:sz w:val="24"/>
          <w:szCs w:val="24"/>
        </w:rPr>
        <w:t>Ranyon’s</w:t>
      </w:r>
      <w:proofErr w:type="spellEnd"/>
      <w:r w:rsidRPr="00C01921">
        <w:rPr>
          <w:sz w:val="24"/>
          <w:szCs w:val="24"/>
        </w:rPr>
        <w:t xml:space="preserve"> efforts, he had done nothing to break through the defences put in place five million years ago. </w:t>
      </w:r>
    </w:p>
    <w:p w14:paraId="2B5925B8" w14:textId="77777777" w:rsidR="00825524" w:rsidRPr="00C01921" w:rsidRDefault="00825524" w:rsidP="00825524">
      <w:pPr>
        <w:pStyle w:val="BodyText"/>
        <w:rPr>
          <w:sz w:val="24"/>
          <w:szCs w:val="24"/>
        </w:rPr>
      </w:pPr>
      <w:r w:rsidRPr="00C01921">
        <w:rPr>
          <w:sz w:val="24"/>
          <w:szCs w:val="24"/>
        </w:rPr>
        <w:t>Bil-by lowers his mask. The gills in his neck begin to vibrate vigorously, generating the shrill scream of ‘Bil’ which gets louder and louder. All present watch as the gravitational field containing the planet glows red with charged particles of energy. Bil-</w:t>
      </w:r>
      <w:proofErr w:type="spellStart"/>
      <w:r w:rsidRPr="00C01921">
        <w:rPr>
          <w:sz w:val="24"/>
          <w:szCs w:val="24"/>
        </w:rPr>
        <w:t>by’s</w:t>
      </w:r>
      <w:proofErr w:type="spellEnd"/>
      <w:r w:rsidRPr="00C01921">
        <w:rPr>
          <w:sz w:val="24"/>
          <w:szCs w:val="24"/>
        </w:rPr>
        <w:t xml:space="preserve"> ‘Bil’ comes to a sudden halt and there is a second of silence before he opens his mouth and releases an enormous, explosive, ‘by’. The whole area erupts into a sea of white light before, once again, nothing but silence remains. </w:t>
      </w:r>
    </w:p>
    <w:p w14:paraId="1608CC87" w14:textId="77777777" w:rsidR="00825524" w:rsidRPr="00C01921" w:rsidRDefault="00825524" w:rsidP="00825524">
      <w:pPr>
        <w:pStyle w:val="BodyText"/>
        <w:rPr>
          <w:sz w:val="24"/>
          <w:szCs w:val="24"/>
        </w:rPr>
      </w:pPr>
      <w:r w:rsidRPr="00C01921">
        <w:rPr>
          <w:sz w:val="24"/>
          <w:szCs w:val="24"/>
        </w:rPr>
        <w:t>Bil-by kneels on one knee, exhausted.</w:t>
      </w:r>
    </w:p>
    <w:p w14:paraId="6A9B11DC" w14:textId="78D0721B" w:rsidR="00825524" w:rsidRPr="00C01921" w:rsidRDefault="00825524" w:rsidP="00825524">
      <w:pPr>
        <w:pStyle w:val="BodyTextFirstIndent"/>
        <w:rPr>
          <w:sz w:val="24"/>
          <w:szCs w:val="24"/>
        </w:rPr>
      </w:pPr>
      <w:r w:rsidRPr="00C01921">
        <w:rPr>
          <w:sz w:val="24"/>
          <w:szCs w:val="24"/>
        </w:rPr>
        <w:t xml:space="preserve">“Elder Lord Firyoul, it is done.” Bil-by whispers, shrinking to his original size. This prompts Sivad and </w:t>
      </w:r>
      <w:proofErr w:type="spellStart"/>
      <w:r w:rsidRPr="00C01921">
        <w:rPr>
          <w:sz w:val="24"/>
          <w:szCs w:val="24"/>
        </w:rPr>
        <w:t>Eilatan</w:t>
      </w:r>
      <w:proofErr w:type="spellEnd"/>
      <w:r w:rsidRPr="00C01921">
        <w:rPr>
          <w:sz w:val="24"/>
          <w:szCs w:val="24"/>
        </w:rPr>
        <w:t xml:space="preserve"> to do the same.</w:t>
      </w:r>
    </w:p>
    <w:p w14:paraId="5A091550" w14:textId="77777777" w:rsidR="00825524" w:rsidRPr="00C01921" w:rsidRDefault="00825524" w:rsidP="00825524">
      <w:pPr>
        <w:pStyle w:val="BodyText"/>
        <w:rPr>
          <w:sz w:val="24"/>
          <w:szCs w:val="24"/>
        </w:rPr>
      </w:pPr>
      <w:r w:rsidRPr="00C01921">
        <w:rPr>
          <w:sz w:val="24"/>
          <w:szCs w:val="24"/>
        </w:rPr>
        <w:t xml:space="preserve">The black holes stop their swirling as they come to an abrupt halt. Their dormancy lasts for only a few seconds before they spark alive in a reversal of current; through their fury, lights appear from the centre of each — one blue, one orange, and one golden yellow. </w:t>
      </w:r>
      <w:r w:rsidRPr="00C01921">
        <w:rPr>
          <w:sz w:val="24"/>
          <w:szCs w:val="24"/>
        </w:rPr>
        <w:lastRenderedPageBreak/>
        <w:t xml:space="preserve">Rebirth. The three dawns of the three </w:t>
      </w:r>
      <w:proofErr w:type="spellStart"/>
      <w:r w:rsidRPr="00C01921">
        <w:rPr>
          <w:sz w:val="24"/>
          <w:szCs w:val="24"/>
        </w:rPr>
        <w:t>suns</w:t>
      </w:r>
      <w:proofErr w:type="spellEnd"/>
      <w:r w:rsidRPr="00C01921">
        <w:rPr>
          <w:sz w:val="24"/>
          <w:szCs w:val="24"/>
        </w:rPr>
        <w:t xml:space="preserve"> of Grasmere reignite the majesty of this, the first planet, the epicentre of the universe. The place the </w:t>
      </w:r>
      <w:proofErr w:type="spellStart"/>
      <w:r w:rsidRPr="00C01921">
        <w:rPr>
          <w:sz w:val="24"/>
          <w:szCs w:val="24"/>
        </w:rPr>
        <w:t>Grasmien</w:t>
      </w:r>
      <w:proofErr w:type="spellEnd"/>
      <w:r w:rsidRPr="00C01921">
        <w:rPr>
          <w:sz w:val="24"/>
          <w:szCs w:val="24"/>
        </w:rPr>
        <w:t xml:space="preserve"> Gods call home. </w:t>
      </w:r>
    </w:p>
    <w:p w14:paraId="29838996" w14:textId="6FB67C87" w:rsidR="00825524" w:rsidRPr="00C01921" w:rsidRDefault="00825524" w:rsidP="00825524">
      <w:pPr>
        <w:pStyle w:val="BodyTextFirstIndent"/>
        <w:rPr>
          <w:sz w:val="24"/>
          <w:szCs w:val="24"/>
        </w:rPr>
      </w:pPr>
      <w:r w:rsidRPr="00C01921">
        <w:rPr>
          <w:sz w:val="24"/>
          <w:szCs w:val="24"/>
        </w:rPr>
        <w:t>Bil-</w:t>
      </w:r>
      <w:proofErr w:type="spellStart"/>
      <w:r w:rsidRPr="00C01921">
        <w:rPr>
          <w:sz w:val="24"/>
          <w:szCs w:val="24"/>
        </w:rPr>
        <w:t>by’s</w:t>
      </w:r>
      <w:proofErr w:type="spellEnd"/>
      <w:r w:rsidRPr="00C01921">
        <w:rPr>
          <w:sz w:val="24"/>
          <w:szCs w:val="24"/>
        </w:rPr>
        <w:t xml:space="preserve"> power washes over the planet surface prompting the first green shoots of vegetation to poke through the parched lands. Barren trees begin to blossom as heavy clouds unleash a downpour that obscures everything with its sheets and waves of rain that pepper the ground with intent, filling the oceans and seas. </w:t>
      </w:r>
    </w:p>
    <w:p w14:paraId="36420C12" w14:textId="77777777" w:rsidR="00825524" w:rsidRPr="00C01921" w:rsidRDefault="00825524" w:rsidP="00825524">
      <w:pPr>
        <w:pStyle w:val="BodyText"/>
        <w:rPr>
          <w:sz w:val="24"/>
          <w:szCs w:val="24"/>
        </w:rPr>
      </w:pPr>
      <w:r w:rsidRPr="00C01921">
        <w:rPr>
          <w:sz w:val="24"/>
          <w:szCs w:val="24"/>
        </w:rPr>
        <w:t>The Palace of Grasmere which had been sunk into the earth for far too long is exposed to fierce winds that whip away the millions of years of neglect from the famed palace. The film of grey dust that has dulled the beauty of Grasmere for far too many centuries to count, is blown clean to expose the magnificent white walls and gloriously coloured windows with their viciously vivacious designs that pop and sparkle, blindingly so, against the spotless white walls.</w:t>
      </w:r>
    </w:p>
    <w:p w14:paraId="1ED5DA72" w14:textId="77777777" w:rsidR="00825524" w:rsidRPr="00C01921" w:rsidRDefault="00825524" w:rsidP="00825524">
      <w:pPr>
        <w:pStyle w:val="BodyText"/>
        <w:rPr>
          <w:sz w:val="24"/>
          <w:szCs w:val="24"/>
        </w:rPr>
      </w:pPr>
      <w:r w:rsidRPr="00C01921">
        <w:rPr>
          <w:sz w:val="24"/>
          <w:szCs w:val="24"/>
        </w:rPr>
        <w:t xml:space="preserve">The hall of Statues welcomes the light from the newly cleared windows allowing the statues to shine in their true splendour as intended. The obscuring clouds of dust which Cappa had witness in his dream no longer hinder the faces and names of the marble sculptured Sivad, </w:t>
      </w:r>
      <w:proofErr w:type="spellStart"/>
      <w:r w:rsidRPr="00C01921">
        <w:rPr>
          <w:sz w:val="24"/>
          <w:szCs w:val="24"/>
        </w:rPr>
        <w:t>Posna</w:t>
      </w:r>
      <w:proofErr w:type="spellEnd"/>
      <w:r w:rsidRPr="00C01921">
        <w:rPr>
          <w:sz w:val="24"/>
          <w:szCs w:val="24"/>
        </w:rPr>
        <w:t xml:space="preserve">, </w:t>
      </w:r>
      <w:proofErr w:type="spellStart"/>
      <w:r w:rsidRPr="00C01921">
        <w:rPr>
          <w:sz w:val="24"/>
          <w:szCs w:val="24"/>
        </w:rPr>
        <w:t>Negana</w:t>
      </w:r>
      <w:proofErr w:type="spellEnd"/>
      <w:r w:rsidRPr="00C01921">
        <w:rPr>
          <w:sz w:val="24"/>
          <w:szCs w:val="24"/>
        </w:rPr>
        <w:t xml:space="preserve">, </w:t>
      </w:r>
      <w:proofErr w:type="spellStart"/>
      <w:r w:rsidRPr="00C01921">
        <w:rPr>
          <w:sz w:val="24"/>
          <w:szCs w:val="24"/>
        </w:rPr>
        <w:t>Eilatan</w:t>
      </w:r>
      <w:proofErr w:type="spellEnd"/>
      <w:r w:rsidRPr="00C01921">
        <w:rPr>
          <w:sz w:val="24"/>
          <w:szCs w:val="24"/>
        </w:rPr>
        <w:t xml:space="preserve">, and </w:t>
      </w:r>
      <w:proofErr w:type="spellStart"/>
      <w:r w:rsidRPr="00C01921">
        <w:rPr>
          <w:sz w:val="24"/>
          <w:szCs w:val="24"/>
        </w:rPr>
        <w:t>Capprona</w:t>
      </w:r>
      <w:proofErr w:type="spellEnd"/>
      <w:r w:rsidRPr="00C01921">
        <w:rPr>
          <w:sz w:val="24"/>
          <w:szCs w:val="24"/>
        </w:rPr>
        <w:t>. Bil-</w:t>
      </w:r>
      <w:proofErr w:type="spellStart"/>
      <w:r w:rsidRPr="00C01921">
        <w:rPr>
          <w:sz w:val="24"/>
          <w:szCs w:val="24"/>
        </w:rPr>
        <w:t>by’s</w:t>
      </w:r>
      <w:proofErr w:type="spellEnd"/>
      <w:r w:rsidRPr="00C01921">
        <w:rPr>
          <w:sz w:val="24"/>
          <w:szCs w:val="24"/>
        </w:rPr>
        <w:t xml:space="preserve"> statue no longer glows red with a grimace of anguish, but proud and stoic as his kin. </w:t>
      </w:r>
    </w:p>
    <w:p w14:paraId="0D29FAF8" w14:textId="77777777" w:rsidR="00825524" w:rsidRPr="00C01921" w:rsidRDefault="00825524" w:rsidP="00825524">
      <w:pPr>
        <w:pStyle w:val="BodyText"/>
        <w:rPr>
          <w:sz w:val="24"/>
          <w:szCs w:val="24"/>
        </w:rPr>
      </w:pPr>
      <w:r w:rsidRPr="00C01921">
        <w:rPr>
          <w:sz w:val="24"/>
          <w:szCs w:val="24"/>
        </w:rPr>
        <w:t xml:space="preserve">The mighty Palace of Grasmere groans as it slowly rises out of the crater which it had sunk into an eternity ago, growing, as does the planet itself. </w:t>
      </w:r>
      <w:proofErr w:type="gramStart"/>
      <w:r w:rsidRPr="00C01921">
        <w:rPr>
          <w:sz w:val="24"/>
          <w:szCs w:val="24"/>
        </w:rPr>
        <w:t>Higher and higher</w:t>
      </w:r>
      <w:proofErr w:type="gramEnd"/>
      <w:r w:rsidRPr="00C01921">
        <w:rPr>
          <w:sz w:val="24"/>
          <w:szCs w:val="24"/>
        </w:rPr>
        <w:t xml:space="preserve"> towards the sky. The metal infused crystal sphere shines the light from the emerging suns to colour the skies in an iridescent display of reds, blues, and greens that skip and dance through the clouds, turning rain into liquid rainbows that fall freely onto the terraforming earth.</w:t>
      </w:r>
    </w:p>
    <w:p w14:paraId="1E8DAE5F" w14:textId="77777777" w:rsidR="00825524" w:rsidRPr="00C01921" w:rsidRDefault="00825524" w:rsidP="00825524">
      <w:pPr>
        <w:pStyle w:val="BodyText"/>
        <w:rPr>
          <w:sz w:val="24"/>
          <w:szCs w:val="24"/>
        </w:rPr>
      </w:pPr>
      <w:r w:rsidRPr="00C01921">
        <w:rPr>
          <w:sz w:val="24"/>
          <w:szCs w:val="24"/>
        </w:rPr>
        <w:t xml:space="preserve">The mighty spire rises through the planet atmosphere. From the cold of space, the watching Gods, along with Hyper and </w:t>
      </w:r>
      <w:proofErr w:type="spellStart"/>
      <w:r w:rsidRPr="00C01921">
        <w:rPr>
          <w:sz w:val="24"/>
          <w:szCs w:val="24"/>
        </w:rPr>
        <w:t>Aluz</w:t>
      </w:r>
      <w:proofErr w:type="spellEnd"/>
      <w:r w:rsidRPr="00C01921">
        <w:rPr>
          <w:sz w:val="24"/>
          <w:szCs w:val="24"/>
        </w:rPr>
        <w:t xml:space="preserve">, watch the rebirth of Grasmere. The former black holes, transformed into Grasmere’s three large suns, illuminate the expanding spire that stretches </w:t>
      </w:r>
      <w:proofErr w:type="gramStart"/>
      <w:r w:rsidRPr="00C01921">
        <w:rPr>
          <w:sz w:val="24"/>
          <w:szCs w:val="24"/>
        </w:rPr>
        <w:t>higher and higher</w:t>
      </w:r>
      <w:proofErr w:type="gramEnd"/>
      <w:r w:rsidRPr="00C01921">
        <w:rPr>
          <w:sz w:val="24"/>
          <w:szCs w:val="24"/>
        </w:rPr>
        <w:t xml:space="preserve"> until it pierces the ethereal ceiling of the universe.</w:t>
      </w:r>
    </w:p>
    <w:p w14:paraId="3C6747C8" w14:textId="46D437A9" w:rsidR="00825524" w:rsidRPr="00C01921" w:rsidRDefault="00825524" w:rsidP="00825524">
      <w:pPr>
        <w:pStyle w:val="BodyText"/>
        <w:rPr>
          <w:sz w:val="24"/>
          <w:szCs w:val="24"/>
        </w:rPr>
      </w:pPr>
      <w:r w:rsidRPr="00C01921">
        <w:rPr>
          <w:sz w:val="24"/>
          <w:szCs w:val="24"/>
        </w:rPr>
        <w:t xml:space="preserve">A pulse of light pulsates through the spire from planet to the heavens. In an explosion of light that spreads over the canopy of the heavens, vibrant clouds of colours billow eerily in the vacuum of space before allowing </w:t>
      </w:r>
      <w:proofErr w:type="spellStart"/>
      <w:r w:rsidRPr="00C01921">
        <w:rPr>
          <w:sz w:val="24"/>
          <w:szCs w:val="24"/>
        </w:rPr>
        <w:t>Aluz</w:t>
      </w:r>
      <w:proofErr w:type="spellEnd"/>
      <w:r w:rsidRPr="00C01921">
        <w:rPr>
          <w:sz w:val="24"/>
          <w:szCs w:val="24"/>
        </w:rPr>
        <w:t xml:space="preserve"> to witness the most spectacular meteor shower any mortal has ever seen. </w:t>
      </w:r>
    </w:p>
    <w:p w14:paraId="78ACB634" w14:textId="77777777" w:rsidR="00825524" w:rsidRPr="00C01921" w:rsidRDefault="00825524" w:rsidP="00825524">
      <w:pPr>
        <w:pStyle w:val="BodyText"/>
        <w:rPr>
          <w:sz w:val="24"/>
          <w:szCs w:val="24"/>
        </w:rPr>
      </w:pPr>
      <w:r w:rsidRPr="00C01921">
        <w:rPr>
          <w:sz w:val="24"/>
          <w:szCs w:val="24"/>
        </w:rPr>
        <w:t xml:space="preserve">“Yeah!” </w:t>
      </w:r>
      <w:proofErr w:type="spellStart"/>
      <w:r w:rsidRPr="00C01921">
        <w:rPr>
          <w:sz w:val="24"/>
          <w:szCs w:val="24"/>
        </w:rPr>
        <w:t>Posna</w:t>
      </w:r>
      <w:proofErr w:type="spellEnd"/>
      <w:r w:rsidRPr="00C01921">
        <w:rPr>
          <w:sz w:val="24"/>
          <w:szCs w:val="24"/>
        </w:rPr>
        <w:t xml:space="preserve"> and </w:t>
      </w:r>
      <w:proofErr w:type="spellStart"/>
      <w:r w:rsidRPr="00C01921">
        <w:rPr>
          <w:sz w:val="24"/>
          <w:szCs w:val="24"/>
        </w:rPr>
        <w:t>Negana</w:t>
      </w:r>
      <w:proofErr w:type="spellEnd"/>
      <w:r w:rsidRPr="00C01921">
        <w:rPr>
          <w:sz w:val="24"/>
          <w:szCs w:val="24"/>
        </w:rPr>
        <w:t xml:space="preserve">, scream jubilantly as they jump to their feet quickly followed by Sivad. </w:t>
      </w:r>
    </w:p>
    <w:p w14:paraId="14D6ECFE" w14:textId="74E7D6F3" w:rsidR="00825524" w:rsidRPr="00C01921" w:rsidRDefault="00825524" w:rsidP="00825524">
      <w:pPr>
        <w:pStyle w:val="Heading1"/>
        <w:rPr>
          <w:sz w:val="24"/>
          <w:szCs w:val="24"/>
        </w:rPr>
      </w:pPr>
      <w:r w:rsidRPr="00C01921">
        <w:rPr>
          <w:sz w:val="24"/>
          <w:szCs w:val="24"/>
        </w:rPr>
        <w:t xml:space="preserve">“What… what is this?” </w:t>
      </w:r>
      <w:proofErr w:type="spellStart"/>
      <w:r w:rsidRPr="00C01921">
        <w:rPr>
          <w:sz w:val="24"/>
          <w:szCs w:val="24"/>
        </w:rPr>
        <w:t>Aluz</w:t>
      </w:r>
      <w:proofErr w:type="spellEnd"/>
      <w:r w:rsidRPr="00C01921">
        <w:rPr>
          <w:sz w:val="24"/>
          <w:szCs w:val="24"/>
        </w:rPr>
        <w:t xml:space="preserve"> stutters</w:t>
      </w:r>
    </w:p>
    <w:p w14:paraId="144E88BE" w14:textId="7D2E178B" w:rsidR="00825524" w:rsidRPr="00C01921" w:rsidRDefault="00825524" w:rsidP="00825524">
      <w:pPr>
        <w:pStyle w:val="List"/>
        <w:rPr>
          <w:sz w:val="24"/>
          <w:szCs w:val="24"/>
        </w:rPr>
      </w:pPr>
      <w:r w:rsidRPr="00C01921">
        <w:rPr>
          <w:sz w:val="24"/>
          <w:szCs w:val="24"/>
        </w:rPr>
        <w:t>“Those aren’t meteors, Little Luz,” whispers Hyper.</w:t>
      </w:r>
    </w:p>
    <w:p w14:paraId="23E0AAE8" w14:textId="6C4A25A8" w:rsidR="00825524" w:rsidRPr="00C01921" w:rsidRDefault="00825524" w:rsidP="00825524">
      <w:pPr>
        <w:pStyle w:val="List"/>
        <w:rPr>
          <w:sz w:val="24"/>
          <w:szCs w:val="24"/>
        </w:rPr>
      </w:pPr>
      <w:r w:rsidRPr="00C01921">
        <w:rPr>
          <w:sz w:val="24"/>
          <w:szCs w:val="24"/>
        </w:rPr>
        <w:t>“What are they?”</w:t>
      </w:r>
    </w:p>
    <w:p w14:paraId="7D093D80" w14:textId="7393891A" w:rsidR="00825524" w:rsidRPr="00C01921" w:rsidRDefault="00825524" w:rsidP="00825524">
      <w:pPr>
        <w:pStyle w:val="List"/>
        <w:rPr>
          <w:sz w:val="24"/>
          <w:szCs w:val="24"/>
        </w:rPr>
      </w:pPr>
      <w:r w:rsidRPr="00C01921">
        <w:rPr>
          <w:sz w:val="24"/>
          <w:szCs w:val="24"/>
        </w:rPr>
        <w:t>“The Immortals coming home.”</w:t>
      </w:r>
    </w:p>
    <w:p w14:paraId="668952AE" w14:textId="77777777" w:rsidR="00825524" w:rsidRPr="00C01921" w:rsidRDefault="00825524" w:rsidP="00825524">
      <w:pPr>
        <w:pBdr>
          <w:bottom w:val="dotted" w:sz="24" w:space="1" w:color="auto"/>
        </w:pBdr>
        <w:rPr>
          <w:sz w:val="24"/>
          <w:szCs w:val="24"/>
        </w:rPr>
      </w:pPr>
    </w:p>
    <w:p w14:paraId="54489687" w14:textId="77777777" w:rsidR="00825524" w:rsidRPr="00C01921" w:rsidRDefault="00825524" w:rsidP="00825524">
      <w:pPr>
        <w:rPr>
          <w:sz w:val="24"/>
          <w:szCs w:val="24"/>
        </w:rPr>
      </w:pPr>
    </w:p>
    <w:p w14:paraId="7FC39487" w14:textId="77777777" w:rsidR="00825524" w:rsidRPr="00C01921" w:rsidRDefault="00825524" w:rsidP="00825524">
      <w:pPr>
        <w:pStyle w:val="BodyText"/>
        <w:rPr>
          <w:sz w:val="24"/>
          <w:szCs w:val="24"/>
        </w:rPr>
      </w:pPr>
      <w:r w:rsidRPr="00C01921">
        <w:rPr>
          <w:sz w:val="24"/>
          <w:szCs w:val="24"/>
        </w:rPr>
        <w:t xml:space="preserve">The Immortals fall from their heavenly home and feel the earth of Grasmere under their feet. Many cry as they feel the warmth of home, even as the rain pours down upon their heads and the winds blow with reckless fury — it matters not — they’re home. </w:t>
      </w:r>
    </w:p>
    <w:p w14:paraId="0D25F6EF" w14:textId="77777777" w:rsidR="00825524" w:rsidRPr="00C01921" w:rsidRDefault="00825524" w:rsidP="00825524">
      <w:pPr>
        <w:pStyle w:val="BodyText"/>
        <w:rPr>
          <w:sz w:val="24"/>
          <w:szCs w:val="24"/>
        </w:rPr>
      </w:pPr>
      <w:r w:rsidRPr="00C01921">
        <w:rPr>
          <w:sz w:val="24"/>
          <w:szCs w:val="24"/>
        </w:rPr>
        <w:t xml:space="preserve">From on high in </w:t>
      </w:r>
      <w:proofErr w:type="spellStart"/>
      <w:r w:rsidRPr="00C01921">
        <w:rPr>
          <w:sz w:val="24"/>
          <w:szCs w:val="24"/>
        </w:rPr>
        <w:t>Heavensal</w:t>
      </w:r>
      <w:proofErr w:type="spellEnd"/>
      <w:r w:rsidRPr="00C01921">
        <w:rPr>
          <w:sz w:val="24"/>
          <w:szCs w:val="24"/>
        </w:rPr>
        <w:t xml:space="preserve">, they watched with paternal pride, the battle between Lord </w:t>
      </w:r>
      <w:proofErr w:type="spellStart"/>
      <w:r w:rsidRPr="00C01921">
        <w:rPr>
          <w:sz w:val="24"/>
          <w:szCs w:val="24"/>
        </w:rPr>
        <w:t>Ranyon</w:t>
      </w:r>
      <w:proofErr w:type="spellEnd"/>
      <w:r w:rsidRPr="00C01921">
        <w:rPr>
          <w:sz w:val="24"/>
          <w:szCs w:val="24"/>
        </w:rPr>
        <w:t xml:space="preserve"> and the children of Grasmere. They were not disappointed at the legacy left by the original protectors of Grasmere. The events of the big sleep are a memory in the archives of history. This here is all that matters. The awakening of Gods — the final dawn of existence. </w:t>
      </w:r>
    </w:p>
    <w:p w14:paraId="047ED3EB" w14:textId="77777777" w:rsidR="00825524" w:rsidRPr="00C01921" w:rsidRDefault="00825524" w:rsidP="00825524">
      <w:pPr>
        <w:rPr>
          <w:sz w:val="24"/>
          <w:szCs w:val="24"/>
        </w:rPr>
      </w:pPr>
      <w:r w:rsidRPr="00C01921">
        <w:rPr>
          <w:sz w:val="24"/>
          <w:szCs w:val="24"/>
        </w:rPr>
        <w:br w:type="page"/>
      </w:r>
    </w:p>
    <w:p w14:paraId="10948E7A" w14:textId="77777777" w:rsidR="00825524" w:rsidRPr="00C01921" w:rsidRDefault="00825524" w:rsidP="00825524">
      <w:pPr>
        <w:pStyle w:val="Heading1"/>
        <w:rPr>
          <w:sz w:val="24"/>
          <w:szCs w:val="24"/>
        </w:rPr>
      </w:pPr>
      <w:bookmarkStart w:id="0" w:name="_Toc317972356"/>
      <w:r w:rsidRPr="00C01921">
        <w:rPr>
          <w:sz w:val="24"/>
          <w:szCs w:val="24"/>
        </w:rPr>
        <w:lastRenderedPageBreak/>
        <w:t>Chapter 8</w:t>
      </w:r>
      <w:bookmarkEnd w:id="0"/>
      <w:r w:rsidRPr="00C01921">
        <w:rPr>
          <w:sz w:val="24"/>
          <w:szCs w:val="24"/>
        </w:rPr>
        <w:t>8</w:t>
      </w:r>
    </w:p>
    <w:p w14:paraId="35AEA82D" w14:textId="77777777" w:rsidR="00825524" w:rsidRPr="00C01921" w:rsidRDefault="00825524" w:rsidP="00825524">
      <w:pPr>
        <w:rPr>
          <w:sz w:val="24"/>
          <w:szCs w:val="24"/>
        </w:rPr>
      </w:pPr>
    </w:p>
    <w:p w14:paraId="087683B8" w14:textId="77777777" w:rsidR="00825524" w:rsidRPr="00C01921" w:rsidRDefault="00825524" w:rsidP="00825524">
      <w:pPr>
        <w:pStyle w:val="BodyText"/>
        <w:rPr>
          <w:sz w:val="24"/>
          <w:szCs w:val="24"/>
        </w:rPr>
      </w:pPr>
      <w:r w:rsidRPr="00C01921">
        <w:rPr>
          <w:sz w:val="24"/>
          <w:szCs w:val="24"/>
        </w:rPr>
        <w:t xml:space="preserve">I run. My body feels </w:t>
      </w:r>
      <w:proofErr w:type="gramStart"/>
      <w:r w:rsidRPr="00C01921">
        <w:rPr>
          <w:sz w:val="24"/>
          <w:szCs w:val="24"/>
        </w:rPr>
        <w:t>fluid,</w:t>
      </w:r>
      <w:proofErr w:type="gramEnd"/>
      <w:r w:rsidRPr="00C01921">
        <w:rPr>
          <w:sz w:val="24"/>
          <w:szCs w:val="24"/>
        </w:rPr>
        <w:t xml:space="preserve"> every limb works together to push me through this dreaded universe. Ultra-velocity is like nothing else. Normally I feel my power pulsate from my chest through my body, but now — the power funnels into me from the universe. My body drinks this power as if parched, fuelling me, daring me to go faster. Even my senses — amplified to their zenith — allow me to see through galaxies before I even enter them. </w:t>
      </w:r>
    </w:p>
    <w:p w14:paraId="45A7D441" w14:textId="77777777" w:rsidR="00825524" w:rsidRPr="00C01921" w:rsidRDefault="00825524" w:rsidP="00825524">
      <w:pPr>
        <w:pStyle w:val="BodyText"/>
        <w:rPr>
          <w:sz w:val="24"/>
          <w:szCs w:val="24"/>
        </w:rPr>
      </w:pPr>
      <w:r w:rsidRPr="00C01921">
        <w:rPr>
          <w:sz w:val="24"/>
          <w:szCs w:val="24"/>
        </w:rPr>
        <w:t xml:space="preserve">Using my cosmically enhanced sight, I slalom past planet, moon, and star alike, — I see a large asteroid, bigger than the one that destroyed all life on </w:t>
      </w:r>
      <w:proofErr w:type="spellStart"/>
      <w:r w:rsidRPr="00C01921">
        <w:rPr>
          <w:sz w:val="24"/>
          <w:szCs w:val="24"/>
        </w:rPr>
        <w:t>Callios</w:t>
      </w:r>
      <w:proofErr w:type="spellEnd"/>
      <w:r w:rsidRPr="00C01921">
        <w:rPr>
          <w:sz w:val="24"/>
          <w:szCs w:val="24"/>
        </w:rPr>
        <w:t xml:space="preserve">, two galaxies away — </w:t>
      </w:r>
    </w:p>
    <w:p w14:paraId="0FECCF7D" w14:textId="77777777" w:rsidR="00825524" w:rsidRPr="00C01921" w:rsidRDefault="00825524" w:rsidP="00825524">
      <w:pPr>
        <w:pStyle w:val="BodyText"/>
        <w:rPr>
          <w:i/>
          <w:sz w:val="24"/>
          <w:szCs w:val="24"/>
        </w:rPr>
      </w:pPr>
      <w:r w:rsidRPr="00C01921">
        <w:rPr>
          <w:i/>
          <w:sz w:val="24"/>
          <w:szCs w:val="24"/>
        </w:rPr>
        <w:t>“…we have calculated that with your mass and density and if you can achieve your ultra-</w:t>
      </w:r>
      <w:proofErr w:type="gramStart"/>
      <w:r w:rsidRPr="00C01921">
        <w:rPr>
          <w:i/>
          <w:sz w:val="24"/>
          <w:szCs w:val="24"/>
        </w:rPr>
        <w:t>velocity</w:t>
      </w:r>
      <w:proofErr w:type="gramEnd"/>
      <w:r w:rsidRPr="00C01921">
        <w:rPr>
          <w:i/>
          <w:sz w:val="24"/>
          <w:szCs w:val="24"/>
        </w:rPr>
        <w:t xml:space="preserve"> you may be able to burst through… your ultra-velocity attack has never been stopped… you have run through asteroids, planets and anything else you set your mind to.”</w:t>
      </w:r>
    </w:p>
    <w:p w14:paraId="69A630FE" w14:textId="77777777" w:rsidR="00825524" w:rsidRPr="00C01921" w:rsidRDefault="00825524" w:rsidP="00825524">
      <w:pPr>
        <w:pStyle w:val="BodyText"/>
        <w:rPr>
          <w:sz w:val="24"/>
          <w:szCs w:val="24"/>
        </w:rPr>
      </w:pPr>
      <w:r w:rsidRPr="00C01921">
        <w:rPr>
          <w:sz w:val="24"/>
          <w:szCs w:val="24"/>
        </w:rPr>
        <w:t xml:space="preserve">SIR5’s words of advice repeat in my mind — suddenly, I can’t think of anything else. I slam into the </w:t>
      </w:r>
      <w:proofErr w:type="gramStart"/>
      <w:r w:rsidRPr="00C01921">
        <w:rPr>
          <w:sz w:val="24"/>
          <w:szCs w:val="24"/>
        </w:rPr>
        <w:t>asteroid</w:t>
      </w:r>
      <w:proofErr w:type="gramEnd"/>
      <w:r w:rsidRPr="00C01921">
        <w:rPr>
          <w:sz w:val="24"/>
          <w:szCs w:val="24"/>
        </w:rPr>
        <w:t xml:space="preserve"> and it shatters like glass. Shards of rock explode in all directions, and I haven’t lost even a fraction of momentum. Nothing can stop me while I’m coated in this indestructible armour of light. Hyper gave me a four percent chance of success, I give myself a more than liberal seventy percent. Nothing will stop me. Nothing.   </w:t>
      </w:r>
    </w:p>
    <w:p w14:paraId="03D57291" w14:textId="77777777" w:rsidR="00825524" w:rsidRPr="00C01921" w:rsidRDefault="00825524" w:rsidP="00825524">
      <w:pPr>
        <w:pStyle w:val="BodyText"/>
        <w:rPr>
          <w:sz w:val="24"/>
          <w:szCs w:val="24"/>
        </w:rPr>
      </w:pPr>
      <w:r w:rsidRPr="00C01921">
        <w:rPr>
          <w:sz w:val="24"/>
          <w:szCs w:val="24"/>
        </w:rPr>
        <w:t xml:space="preserve">I hear faint radio waves discussing my arrival. My element of surprise is no longer viable. I push faster. Galaxies disappear into my past faster than I acknowledge them, I’ve lost count — until I see it. </w:t>
      </w:r>
      <w:proofErr w:type="spellStart"/>
      <w:r w:rsidRPr="00C01921">
        <w:rPr>
          <w:sz w:val="24"/>
          <w:szCs w:val="24"/>
        </w:rPr>
        <w:t>Ritine</w:t>
      </w:r>
      <w:proofErr w:type="spellEnd"/>
      <w:r w:rsidRPr="00C01921">
        <w:rPr>
          <w:sz w:val="24"/>
          <w:szCs w:val="24"/>
        </w:rPr>
        <w:t xml:space="preserve">, the Galaxy that holds </w:t>
      </w:r>
      <w:proofErr w:type="spellStart"/>
      <w:r w:rsidRPr="00C01921">
        <w:rPr>
          <w:sz w:val="24"/>
          <w:szCs w:val="24"/>
        </w:rPr>
        <w:t>J’throw</w:t>
      </w:r>
      <w:proofErr w:type="spellEnd"/>
      <w:r w:rsidRPr="00C01921">
        <w:rPr>
          <w:sz w:val="24"/>
          <w:szCs w:val="24"/>
        </w:rPr>
        <w:t xml:space="preserve">. </w:t>
      </w:r>
    </w:p>
    <w:p w14:paraId="3AF38775" w14:textId="51C450C3" w:rsidR="00825524" w:rsidRPr="00C01921" w:rsidRDefault="00825524" w:rsidP="00825524">
      <w:pPr>
        <w:pStyle w:val="BodyTextFirstIndent"/>
        <w:rPr>
          <w:sz w:val="24"/>
          <w:szCs w:val="24"/>
        </w:rPr>
      </w:pPr>
      <w:r w:rsidRPr="00C01921">
        <w:rPr>
          <w:sz w:val="24"/>
          <w:szCs w:val="24"/>
        </w:rPr>
        <w:t xml:space="preserve">The Jaded planet of </w:t>
      </w:r>
      <w:proofErr w:type="spellStart"/>
      <w:r w:rsidRPr="00C01921">
        <w:rPr>
          <w:sz w:val="24"/>
          <w:szCs w:val="24"/>
        </w:rPr>
        <w:t>J’throw</w:t>
      </w:r>
      <w:proofErr w:type="spellEnd"/>
      <w:r w:rsidRPr="00C01921">
        <w:rPr>
          <w:sz w:val="24"/>
          <w:szCs w:val="24"/>
        </w:rPr>
        <w:t xml:space="preserve"> is two galaxies away — one galaxy — I’m here. The Green hued prison that harbours Bil-by, and hopefully my freedom. The risk of running through the planet is too great at Ultra velocity, so I exit the stream of energy before entering the scorched atmosphere. </w:t>
      </w:r>
    </w:p>
    <w:p w14:paraId="2BA07031" w14:textId="77777777" w:rsidR="00825524" w:rsidRPr="00C01921" w:rsidRDefault="00825524" w:rsidP="00825524">
      <w:pPr>
        <w:pStyle w:val="BodyText"/>
        <w:rPr>
          <w:sz w:val="24"/>
          <w:szCs w:val="24"/>
        </w:rPr>
      </w:pPr>
      <w:proofErr w:type="spellStart"/>
      <w:r w:rsidRPr="00C01921">
        <w:rPr>
          <w:sz w:val="24"/>
          <w:szCs w:val="24"/>
        </w:rPr>
        <w:t>J’throw</w:t>
      </w:r>
      <w:proofErr w:type="spellEnd"/>
      <w:r w:rsidRPr="00C01921">
        <w:rPr>
          <w:sz w:val="24"/>
          <w:szCs w:val="24"/>
        </w:rPr>
        <w:t xml:space="preserve"> is like no planet I have witnessed. There is no water and yet a blistering steam rises from the planet’s surface causing a mist that obscures normal vision. Even with my enhanced sight, I have trouble seeing through the light grey fog which coats the planet surface.  </w:t>
      </w:r>
    </w:p>
    <w:p w14:paraId="44FCD5BA" w14:textId="77777777" w:rsidR="00825524" w:rsidRPr="00C01921" w:rsidRDefault="00825524" w:rsidP="00825524">
      <w:pPr>
        <w:pStyle w:val="BodyText"/>
        <w:rPr>
          <w:sz w:val="24"/>
          <w:szCs w:val="24"/>
        </w:rPr>
      </w:pPr>
      <w:r w:rsidRPr="00C01921">
        <w:rPr>
          <w:sz w:val="24"/>
          <w:szCs w:val="24"/>
        </w:rPr>
        <w:t xml:space="preserve">Dark eerie clouds hang stagnant in the air. In between their thick oppression, I can just about make out the ice dome and the fire which rages within it — just as I did in my dream — only this time I know it’s not a dream. </w:t>
      </w:r>
    </w:p>
    <w:p w14:paraId="42980606" w14:textId="0A6AFD98" w:rsidR="00825524" w:rsidRPr="00C01921" w:rsidRDefault="00825524" w:rsidP="00825524">
      <w:pPr>
        <w:pStyle w:val="ListBullet"/>
        <w:rPr>
          <w:sz w:val="24"/>
          <w:szCs w:val="24"/>
        </w:rPr>
      </w:pPr>
      <w:r w:rsidRPr="00C01921">
        <w:rPr>
          <w:sz w:val="24"/>
          <w:szCs w:val="24"/>
        </w:rPr>
        <w:t>I can’t breathe. I can survive in space — yet here — it’s the mist, I think — I can’t breathe. I’m slowing down — I can’t feel my legs — I can’t breathe.  I’m failing. My vision blurs —</w:t>
      </w:r>
    </w:p>
    <w:p w14:paraId="5D2BF390" w14:textId="77777777" w:rsidR="00825524" w:rsidRPr="00C01921" w:rsidRDefault="00825524" w:rsidP="00825524">
      <w:pPr>
        <w:pStyle w:val="BodyText"/>
        <w:rPr>
          <w:sz w:val="24"/>
          <w:szCs w:val="24"/>
        </w:rPr>
      </w:pPr>
      <w:r w:rsidRPr="00C01921">
        <w:rPr>
          <w:sz w:val="24"/>
          <w:szCs w:val="24"/>
        </w:rPr>
        <w:t>“</w:t>
      </w:r>
      <w:proofErr w:type="spellStart"/>
      <w:r w:rsidRPr="00C01921">
        <w:rPr>
          <w:sz w:val="24"/>
          <w:szCs w:val="24"/>
        </w:rPr>
        <w:t>Aluz</w:t>
      </w:r>
      <w:proofErr w:type="spellEnd"/>
      <w:r w:rsidRPr="00C01921">
        <w:rPr>
          <w:sz w:val="24"/>
          <w:szCs w:val="24"/>
        </w:rPr>
        <w:t>!”</w:t>
      </w:r>
    </w:p>
    <w:p w14:paraId="7A2BBDEA" w14:textId="458F6066" w:rsidR="00825524" w:rsidRPr="00C01921" w:rsidRDefault="00825524" w:rsidP="00825524">
      <w:pPr>
        <w:pStyle w:val="BodyText"/>
        <w:rPr>
          <w:sz w:val="24"/>
          <w:szCs w:val="24"/>
        </w:rPr>
      </w:pPr>
      <w:r w:rsidRPr="00C01921">
        <w:rPr>
          <w:sz w:val="24"/>
          <w:szCs w:val="24"/>
        </w:rPr>
        <w:lastRenderedPageBreak/>
        <w:t xml:space="preserve">I call her name, but I don’t know if her name escapes my lips or if it’s stuck in my throat — I can’t breathe. </w:t>
      </w:r>
    </w:p>
    <w:p w14:paraId="7B21BBB5" w14:textId="77777777" w:rsidR="00825524" w:rsidRPr="00C01921" w:rsidRDefault="00825524" w:rsidP="00825524">
      <w:pPr>
        <w:pStyle w:val="BodyText"/>
        <w:rPr>
          <w:sz w:val="24"/>
          <w:szCs w:val="24"/>
        </w:rPr>
      </w:pPr>
      <w:r w:rsidRPr="00C01921">
        <w:rPr>
          <w:sz w:val="24"/>
          <w:szCs w:val="24"/>
        </w:rPr>
        <w:t>My equilibrium — I think I’m falling. Is it possible to fall upwards? I’m up, I’m down, spiralling left then right — I can’t breathe.</w:t>
      </w:r>
    </w:p>
    <w:p w14:paraId="582AF8C7" w14:textId="77777777" w:rsidR="00825524" w:rsidRPr="00C01921" w:rsidRDefault="00825524" w:rsidP="00825524">
      <w:pPr>
        <w:pStyle w:val="BodyText"/>
        <w:rPr>
          <w:sz w:val="24"/>
          <w:szCs w:val="24"/>
        </w:rPr>
      </w:pPr>
      <w:r w:rsidRPr="00C01921">
        <w:rPr>
          <w:sz w:val="24"/>
          <w:szCs w:val="24"/>
        </w:rPr>
        <w:t>My head — the pain. Hot needles, no, fingers, flicking through my brain. Their touch scolding hot. I remember the pain from the dream in Grasmere — this is no dream. The pain is real — my failure is real</w:t>
      </w:r>
    </w:p>
    <w:p w14:paraId="4A119C79" w14:textId="77777777" w:rsidR="00825524" w:rsidRPr="00C01921" w:rsidRDefault="00825524" w:rsidP="00825524">
      <w:pPr>
        <w:pStyle w:val="BodyText"/>
        <w:rPr>
          <w:i/>
          <w:sz w:val="24"/>
          <w:szCs w:val="24"/>
        </w:rPr>
      </w:pPr>
      <w:r w:rsidRPr="00C01921">
        <w:rPr>
          <w:i/>
          <w:sz w:val="24"/>
          <w:szCs w:val="24"/>
        </w:rPr>
        <w:t>“… you can travel through time. You can see what has been and what is coming…”</w:t>
      </w:r>
    </w:p>
    <w:p w14:paraId="20AC9C42" w14:textId="77777777" w:rsidR="00825524" w:rsidRPr="00C01921" w:rsidRDefault="00825524" w:rsidP="00825524">
      <w:pPr>
        <w:pStyle w:val="BodyText"/>
        <w:rPr>
          <w:sz w:val="24"/>
          <w:szCs w:val="24"/>
        </w:rPr>
      </w:pPr>
      <w:r w:rsidRPr="00C01921">
        <w:rPr>
          <w:sz w:val="24"/>
          <w:szCs w:val="24"/>
        </w:rPr>
        <w:t xml:space="preserve">It’s </w:t>
      </w:r>
      <w:proofErr w:type="spellStart"/>
      <w:r w:rsidRPr="00C01921">
        <w:rPr>
          <w:sz w:val="24"/>
          <w:szCs w:val="24"/>
        </w:rPr>
        <w:t>Posna</w:t>
      </w:r>
      <w:proofErr w:type="spellEnd"/>
      <w:r w:rsidRPr="00C01921">
        <w:rPr>
          <w:sz w:val="24"/>
          <w:szCs w:val="24"/>
        </w:rPr>
        <w:t xml:space="preserve"> — No, </w:t>
      </w:r>
      <w:proofErr w:type="spellStart"/>
      <w:r w:rsidRPr="00C01921">
        <w:rPr>
          <w:sz w:val="24"/>
          <w:szCs w:val="24"/>
        </w:rPr>
        <w:t>Logti</w:t>
      </w:r>
      <w:proofErr w:type="spellEnd"/>
      <w:r w:rsidRPr="00C01921">
        <w:rPr>
          <w:sz w:val="24"/>
          <w:szCs w:val="24"/>
        </w:rPr>
        <w:t xml:space="preserve"> — it’s </w:t>
      </w:r>
      <w:proofErr w:type="spellStart"/>
      <w:r w:rsidRPr="00C01921">
        <w:rPr>
          <w:sz w:val="24"/>
          <w:szCs w:val="24"/>
        </w:rPr>
        <w:t>Logti’s</w:t>
      </w:r>
      <w:proofErr w:type="spellEnd"/>
      <w:r w:rsidRPr="00C01921">
        <w:rPr>
          <w:sz w:val="24"/>
          <w:szCs w:val="24"/>
        </w:rPr>
        <w:t xml:space="preserve"> voice. Is this the past or the present? If my dream of being on Grasmere was a glimpse into the future then where is the loud sound, the blast of energy that saved me before?</w:t>
      </w:r>
    </w:p>
    <w:p w14:paraId="18F362B3" w14:textId="77777777" w:rsidR="00825524" w:rsidRPr="00C01921" w:rsidRDefault="00825524" w:rsidP="00825524">
      <w:pPr>
        <w:pStyle w:val="BodyText"/>
        <w:rPr>
          <w:sz w:val="24"/>
          <w:szCs w:val="24"/>
        </w:rPr>
      </w:pPr>
      <w:r w:rsidRPr="00C01921">
        <w:rPr>
          <w:sz w:val="24"/>
          <w:szCs w:val="24"/>
        </w:rPr>
        <w:t xml:space="preserve">More probes enter my mind, more fingers scrolling through my thoughts. </w:t>
      </w:r>
    </w:p>
    <w:p w14:paraId="4C1E34E2" w14:textId="77777777" w:rsidR="00825524" w:rsidRPr="00C01921" w:rsidRDefault="00825524" w:rsidP="00825524">
      <w:pPr>
        <w:pStyle w:val="BodyText"/>
        <w:rPr>
          <w:i/>
          <w:sz w:val="24"/>
          <w:szCs w:val="24"/>
        </w:rPr>
      </w:pPr>
      <w:r w:rsidRPr="00C01921">
        <w:rPr>
          <w:i/>
          <w:sz w:val="24"/>
          <w:szCs w:val="24"/>
        </w:rPr>
        <w:t>“You left me!”</w:t>
      </w:r>
    </w:p>
    <w:p w14:paraId="3DDFA35C" w14:textId="77777777" w:rsidR="00825524" w:rsidRPr="00C01921" w:rsidRDefault="00825524" w:rsidP="00825524">
      <w:pPr>
        <w:pStyle w:val="BodyText"/>
        <w:rPr>
          <w:sz w:val="24"/>
          <w:szCs w:val="24"/>
        </w:rPr>
      </w:pPr>
      <w:proofErr w:type="spellStart"/>
      <w:r w:rsidRPr="00C01921">
        <w:rPr>
          <w:sz w:val="24"/>
          <w:szCs w:val="24"/>
        </w:rPr>
        <w:t>Aluz’s</w:t>
      </w:r>
      <w:proofErr w:type="spellEnd"/>
      <w:r w:rsidRPr="00C01921">
        <w:rPr>
          <w:sz w:val="24"/>
          <w:szCs w:val="24"/>
        </w:rPr>
        <w:t xml:space="preserve"> face jumps through a memory I can’t quite recall. Her words laced with venom chastises me.</w:t>
      </w:r>
    </w:p>
    <w:p w14:paraId="478AD16B" w14:textId="77777777" w:rsidR="00825524" w:rsidRPr="00C01921" w:rsidRDefault="00825524" w:rsidP="00825524">
      <w:pPr>
        <w:pStyle w:val="BodyText"/>
        <w:rPr>
          <w:sz w:val="24"/>
          <w:szCs w:val="24"/>
        </w:rPr>
      </w:pPr>
      <w:r w:rsidRPr="00C01921">
        <w:rPr>
          <w:i/>
          <w:iCs/>
          <w:sz w:val="24"/>
          <w:szCs w:val="24"/>
        </w:rPr>
        <w:t>“You will be captured.”</w:t>
      </w:r>
      <w:r w:rsidRPr="00C01921">
        <w:rPr>
          <w:sz w:val="24"/>
          <w:szCs w:val="24"/>
        </w:rPr>
        <w:t xml:space="preserve"> </w:t>
      </w:r>
      <w:proofErr w:type="spellStart"/>
      <w:r w:rsidRPr="00C01921">
        <w:rPr>
          <w:sz w:val="24"/>
          <w:szCs w:val="24"/>
        </w:rPr>
        <w:t>Shadowlaw’s</w:t>
      </w:r>
      <w:proofErr w:type="spellEnd"/>
      <w:r w:rsidRPr="00C01921">
        <w:rPr>
          <w:sz w:val="24"/>
          <w:szCs w:val="24"/>
        </w:rPr>
        <w:t xml:space="preserve"> warning disperses </w:t>
      </w:r>
      <w:proofErr w:type="spellStart"/>
      <w:r w:rsidRPr="00C01921">
        <w:rPr>
          <w:sz w:val="24"/>
          <w:szCs w:val="24"/>
        </w:rPr>
        <w:t>Aluz’s</w:t>
      </w:r>
      <w:proofErr w:type="spellEnd"/>
      <w:r w:rsidRPr="00C01921">
        <w:rPr>
          <w:sz w:val="24"/>
          <w:szCs w:val="24"/>
        </w:rPr>
        <w:t xml:space="preserve"> rage.</w:t>
      </w:r>
    </w:p>
    <w:p w14:paraId="57859361" w14:textId="77777777" w:rsidR="00825524" w:rsidRPr="00C01921" w:rsidRDefault="00825524" w:rsidP="00825524">
      <w:pPr>
        <w:pStyle w:val="BodyText"/>
        <w:rPr>
          <w:sz w:val="24"/>
          <w:szCs w:val="24"/>
        </w:rPr>
      </w:pPr>
      <w:r w:rsidRPr="00C01921">
        <w:rPr>
          <w:i/>
          <w:iCs/>
          <w:sz w:val="24"/>
          <w:szCs w:val="24"/>
        </w:rPr>
        <w:t xml:space="preserve">“… you are Lord </w:t>
      </w:r>
      <w:proofErr w:type="spellStart"/>
      <w:r w:rsidRPr="00C01921">
        <w:rPr>
          <w:i/>
          <w:iCs/>
          <w:sz w:val="24"/>
          <w:szCs w:val="24"/>
        </w:rPr>
        <w:t>Capprona</w:t>
      </w:r>
      <w:proofErr w:type="spellEnd"/>
      <w:r w:rsidRPr="00C01921">
        <w:rPr>
          <w:i/>
          <w:iCs/>
          <w:sz w:val="24"/>
          <w:szCs w:val="24"/>
        </w:rPr>
        <w:t>.”</w:t>
      </w:r>
      <w:r w:rsidRPr="00C01921">
        <w:rPr>
          <w:sz w:val="24"/>
          <w:szCs w:val="24"/>
        </w:rPr>
        <w:t xml:space="preserve"> SIR5’s monotone voice instructs me.</w:t>
      </w:r>
    </w:p>
    <w:p w14:paraId="0A3E2EDC" w14:textId="77777777" w:rsidR="00825524" w:rsidRPr="00C01921" w:rsidRDefault="00825524" w:rsidP="00825524">
      <w:pPr>
        <w:pStyle w:val="BodyText"/>
        <w:rPr>
          <w:sz w:val="24"/>
          <w:szCs w:val="24"/>
        </w:rPr>
      </w:pPr>
      <w:r w:rsidRPr="00C01921">
        <w:rPr>
          <w:i/>
          <w:iCs/>
          <w:sz w:val="24"/>
          <w:szCs w:val="24"/>
        </w:rPr>
        <w:t>“What you, doing Caps? Don’t stop running. Never stop running.”</w:t>
      </w:r>
      <w:r w:rsidRPr="00C01921">
        <w:rPr>
          <w:sz w:val="24"/>
          <w:szCs w:val="24"/>
        </w:rPr>
        <w:t xml:space="preserve"> It’s now </w:t>
      </w:r>
      <w:proofErr w:type="spellStart"/>
      <w:r w:rsidRPr="00C01921">
        <w:rPr>
          <w:sz w:val="24"/>
          <w:szCs w:val="24"/>
        </w:rPr>
        <w:t>Hyper’s</w:t>
      </w:r>
      <w:proofErr w:type="spellEnd"/>
      <w:r w:rsidRPr="00C01921">
        <w:rPr>
          <w:sz w:val="24"/>
          <w:szCs w:val="24"/>
        </w:rPr>
        <w:t xml:space="preserve"> words telling me what I wished I could still do — but I can’t.</w:t>
      </w:r>
    </w:p>
    <w:p w14:paraId="06F73691" w14:textId="77777777" w:rsidR="00825524" w:rsidRPr="00C01921" w:rsidRDefault="00825524" w:rsidP="00825524">
      <w:pPr>
        <w:pStyle w:val="BodyText"/>
        <w:rPr>
          <w:sz w:val="24"/>
          <w:szCs w:val="24"/>
        </w:rPr>
      </w:pPr>
      <w:r w:rsidRPr="00C01921">
        <w:rPr>
          <w:sz w:val="24"/>
          <w:szCs w:val="24"/>
        </w:rPr>
        <w:t xml:space="preserve">Through blurry eyes of tears, I watch the ice prison growing </w:t>
      </w:r>
      <w:proofErr w:type="gramStart"/>
      <w:r w:rsidRPr="00C01921">
        <w:rPr>
          <w:sz w:val="24"/>
          <w:szCs w:val="24"/>
        </w:rPr>
        <w:t>larger and larger</w:t>
      </w:r>
      <w:proofErr w:type="gramEnd"/>
      <w:r w:rsidRPr="00C01921">
        <w:rPr>
          <w:sz w:val="24"/>
          <w:szCs w:val="24"/>
        </w:rPr>
        <w:t xml:space="preserve">. Its icy shell reflects the blood red sky and for a moment I see my own reflection rushing to meet me. </w:t>
      </w:r>
    </w:p>
    <w:p w14:paraId="54F50CFA" w14:textId="77777777" w:rsidR="00825524" w:rsidRPr="00C01921" w:rsidRDefault="00825524" w:rsidP="00825524">
      <w:pPr>
        <w:pBdr>
          <w:bottom w:val="dotted" w:sz="24" w:space="1" w:color="auto"/>
        </w:pBdr>
        <w:rPr>
          <w:sz w:val="24"/>
          <w:szCs w:val="24"/>
        </w:rPr>
      </w:pPr>
    </w:p>
    <w:p w14:paraId="05536F4C" w14:textId="77777777" w:rsidR="00825524" w:rsidRPr="00C01921" w:rsidRDefault="00825524" w:rsidP="00825524">
      <w:pPr>
        <w:rPr>
          <w:sz w:val="24"/>
          <w:szCs w:val="24"/>
        </w:rPr>
      </w:pPr>
      <w:r w:rsidRPr="00C01921">
        <w:rPr>
          <w:sz w:val="24"/>
          <w:szCs w:val="24"/>
        </w:rPr>
        <w:t xml:space="preserve">   </w:t>
      </w:r>
    </w:p>
    <w:p w14:paraId="6CE16297" w14:textId="2871FB07" w:rsidR="00825524" w:rsidRPr="00C01921" w:rsidRDefault="00825524" w:rsidP="00825524">
      <w:pPr>
        <w:pStyle w:val="BodyText"/>
        <w:rPr>
          <w:sz w:val="24"/>
          <w:szCs w:val="24"/>
        </w:rPr>
      </w:pPr>
      <w:r w:rsidRPr="00C01921">
        <w:rPr>
          <w:sz w:val="24"/>
          <w:szCs w:val="24"/>
        </w:rPr>
        <w:t xml:space="preserve">Cappa crashes through the barrier of ice, his body breaks against the unnatural structure but not even the physical pain of hitting the barrier can distract him from his mental anguish. Assaulted by memories, false and real, he is caught in a loop of turmoil — totally lost to the physical universe. With his armour of light gone, </w:t>
      </w:r>
      <w:proofErr w:type="gramStart"/>
      <w:r w:rsidRPr="00C01921">
        <w:rPr>
          <w:sz w:val="24"/>
          <w:szCs w:val="24"/>
        </w:rPr>
        <w:t>retreated back</w:t>
      </w:r>
      <w:proofErr w:type="gramEnd"/>
      <w:r w:rsidRPr="00C01921">
        <w:rPr>
          <w:sz w:val="24"/>
          <w:szCs w:val="24"/>
        </w:rPr>
        <w:t xml:space="preserve"> within his body, his skin sizzles at the angry touch of flames that burn hotter than any star could hope. Through his discombobulated state he vaguely hears a scream but is not even aware that it comes from his own lips. </w:t>
      </w:r>
    </w:p>
    <w:p w14:paraId="1D902C99" w14:textId="77777777" w:rsidR="00825524" w:rsidRPr="00C01921" w:rsidRDefault="00825524" w:rsidP="00825524">
      <w:pPr>
        <w:pStyle w:val="BodyText"/>
        <w:rPr>
          <w:sz w:val="24"/>
          <w:szCs w:val="24"/>
        </w:rPr>
      </w:pPr>
      <w:r w:rsidRPr="00C01921">
        <w:rPr>
          <w:sz w:val="24"/>
          <w:szCs w:val="24"/>
        </w:rPr>
        <w:t xml:space="preserve">Even as his body bounces of the dead barren ground, the flames that escape from jagged cracks in the black earth, like vengeful weeds, consume him. This pain does distract him from his mental asphyxiation but as he tries to escape, he finds his body no longer amenable to his commands. His foreign limbs refuse to move. </w:t>
      </w:r>
    </w:p>
    <w:p w14:paraId="3F0BB93B" w14:textId="77777777" w:rsidR="00825524" w:rsidRPr="00C01921" w:rsidRDefault="00825524" w:rsidP="00825524">
      <w:pPr>
        <w:pStyle w:val="BodyText"/>
        <w:rPr>
          <w:sz w:val="24"/>
          <w:szCs w:val="24"/>
        </w:rPr>
      </w:pPr>
      <w:r w:rsidRPr="00C01921">
        <w:rPr>
          <w:sz w:val="24"/>
          <w:szCs w:val="24"/>
        </w:rPr>
        <w:t xml:space="preserve">Through scared eyes he watches helplessly as camouflaged bodies within the fires reveal themselves, running and jumping towards him, moving with the unpredictability of the flames, they attack. </w:t>
      </w:r>
    </w:p>
    <w:p w14:paraId="3FCDE97F" w14:textId="77777777" w:rsidR="00825524" w:rsidRPr="00C01921" w:rsidRDefault="00825524" w:rsidP="00825524">
      <w:pPr>
        <w:pStyle w:val="BodyText"/>
        <w:rPr>
          <w:sz w:val="24"/>
          <w:szCs w:val="24"/>
        </w:rPr>
      </w:pPr>
      <w:r w:rsidRPr="00C01921">
        <w:rPr>
          <w:sz w:val="24"/>
          <w:szCs w:val="24"/>
        </w:rPr>
        <w:lastRenderedPageBreak/>
        <w:t xml:space="preserve">Blow after fiery blow rain down upon Cappa from all angles. His assailants are many, he tries to fight back, but with his body unresponsive and his thoughts under attack, he is powerless. </w:t>
      </w:r>
      <w:r w:rsidRPr="00C01921">
        <w:rPr>
          <w:sz w:val="24"/>
          <w:szCs w:val="24"/>
        </w:rPr>
        <w:tab/>
        <w:t xml:space="preserve"> </w:t>
      </w:r>
    </w:p>
    <w:p w14:paraId="5983778A" w14:textId="77777777" w:rsidR="00825524" w:rsidRPr="00C01921" w:rsidRDefault="00825524" w:rsidP="00825524">
      <w:pPr>
        <w:pStyle w:val="BodyText"/>
        <w:rPr>
          <w:sz w:val="24"/>
          <w:szCs w:val="24"/>
        </w:rPr>
      </w:pPr>
      <w:r w:rsidRPr="00C01921">
        <w:rPr>
          <w:sz w:val="24"/>
          <w:szCs w:val="24"/>
        </w:rPr>
        <w:t xml:space="preserve">Cappa just about feels the clasps of chains being fastened about his wrists, his ankles and even his neck. It is only when he finds that he can’t move that the beating stops. The fiery assailants vanish, as do the flames. </w:t>
      </w:r>
    </w:p>
    <w:p w14:paraId="238DD123" w14:textId="77777777" w:rsidR="00825524" w:rsidRPr="00C01921" w:rsidRDefault="00825524" w:rsidP="00825524">
      <w:pPr>
        <w:pStyle w:val="BodyText"/>
        <w:rPr>
          <w:sz w:val="24"/>
          <w:szCs w:val="24"/>
        </w:rPr>
      </w:pPr>
      <w:r w:rsidRPr="00C01921">
        <w:rPr>
          <w:sz w:val="24"/>
          <w:szCs w:val="24"/>
        </w:rPr>
        <w:t>For a moment there is peace, the moment is brief as the ground tremors around him. He raises his head to see a large amorphous form take shape. It’s a hand — large enough to contain him. As it closes its fingers around him, Cappa’s world goes dark. The ridges from the rough palm of the giant being digs into his flesh as it carries him as one would carry a pebble.</w:t>
      </w:r>
    </w:p>
    <w:p w14:paraId="3BD3561C" w14:textId="4195104F" w:rsidR="00825524" w:rsidRPr="00C01921" w:rsidRDefault="00825524" w:rsidP="00825524">
      <w:pPr>
        <w:pStyle w:val="BodyTextFirstIndent"/>
        <w:rPr>
          <w:sz w:val="24"/>
          <w:szCs w:val="24"/>
        </w:rPr>
      </w:pPr>
      <w:r w:rsidRPr="00C01921">
        <w:rPr>
          <w:sz w:val="24"/>
          <w:szCs w:val="24"/>
        </w:rPr>
        <w:t>“Welcome to your new home, Lord Capprona.” The baritone voice of his captor tells Cappa what he already knows. It’s over</w:t>
      </w:r>
      <w:r w:rsidRPr="00C01921">
        <w:rPr>
          <w:sz w:val="24"/>
          <w:szCs w:val="24"/>
        </w:rPr>
        <w:t>.</w:t>
      </w:r>
    </w:p>
    <w:p w14:paraId="4879704B" w14:textId="77777777" w:rsidR="00EA6E6A" w:rsidRPr="00C01921" w:rsidRDefault="00EA6E6A" w:rsidP="00825524">
      <w:pPr>
        <w:rPr>
          <w:sz w:val="24"/>
          <w:szCs w:val="24"/>
        </w:rPr>
      </w:pPr>
    </w:p>
    <w:sectPr w:rsidR="00EA6E6A" w:rsidRPr="00C0192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E2DC" w14:textId="77777777" w:rsidR="00B25075" w:rsidRDefault="00B25075">
      <w:pPr>
        <w:spacing w:after="0" w:line="240" w:lineRule="auto"/>
      </w:pPr>
      <w:r>
        <w:separator/>
      </w:r>
    </w:p>
  </w:endnote>
  <w:endnote w:type="continuationSeparator" w:id="0">
    <w:p w14:paraId="01010F64" w14:textId="77777777" w:rsidR="00B25075" w:rsidRDefault="00B2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456B7" w14:textId="77777777" w:rsidR="00B25075" w:rsidRDefault="00B25075">
      <w:pPr>
        <w:spacing w:after="0" w:line="240" w:lineRule="auto"/>
      </w:pPr>
      <w:r>
        <w:rPr>
          <w:color w:val="000000"/>
        </w:rPr>
        <w:separator/>
      </w:r>
    </w:p>
  </w:footnote>
  <w:footnote w:type="continuationSeparator" w:id="0">
    <w:p w14:paraId="3F4139FE" w14:textId="77777777" w:rsidR="00B25075" w:rsidRDefault="00B25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9A0D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816683"/>
    <w:multiLevelType w:val="multilevel"/>
    <w:tmpl w:val="1EA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D0A61"/>
    <w:multiLevelType w:val="multilevel"/>
    <w:tmpl w:val="A942EE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BF55FE8"/>
    <w:multiLevelType w:val="multilevel"/>
    <w:tmpl w:val="157CA0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AF14D0B"/>
    <w:multiLevelType w:val="multilevel"/>
    <w:tmpl w:val="E4D423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B2C0D9E"/>
    <w:multiLevelType w:val="multilevel"/>
    <w:tmpl w:val="40AA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058B6"/>
    <w:multiLevelType w:val="multilevel"/>
    <w:tmpl w:val="2228E0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37BC5D72"/>
    <w:multiLevelType w:val="multilevel"/>
    <w:tmpl w:val="5E44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C2CFC"/>
    <w:multiLevelType w:val="multilevel"/>
    <w:tmpl w:val="19D0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62E56"/>
    <w:multiLevelType w:val="multilevel"/>
    <w:tmpl w:val="A9FE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57BA7"/>
    <w:multiLevelType w:val="multilevel"/>
    <w:tmpl w:val="26644C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44B10D52"/>
    <w:multiLevelType w:val="multilevel"/>
    <w:tmpl w:val="6D0E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B1651"/>
    <w:multiLevelType w:val="multilevel"/>
    <w:tmpl w:val="C64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B0C37"/>
    <w:multiLevelType w:val="multilevel"/>
    <w:tmpl w:val="A0B489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51476397"/>
    <w:multiLevelType w:val="multilevel"/>
    <w:tmpl w:val="EA0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94697"/>
    <w:multiLevelType w:val="multilevel"/>
    <w:tmpl w:val="96AC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56DD1"/>
    <w:multiLevelType w:val="multilevel"/>
    <w:tmpl w:val="7B444E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61357076"/>
    <w:multiLevelType w:val="multilevel"/>
    <w:tmpl w:val="4E4895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637F4765"/>
    <w:multiLevelType w:val="multilevel"/>
    <w:tmpl w:val="4D1A2DB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648B6816"/>
    <w:multiLevelType w:val="multilevel"/>
    <w:tmpl w:val="C1346E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6EA74C91"/>
    <w:multiLevelType w:val="multilevel"/>
    <w:tmpl w:val="186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5942">
    <w:abstractNumId w:val="13"/>
  </w:num>
  <w:num w:numId="2" w16cid:durableId="2026207782">
    <w:abstractNumId w:val="17"/>
  </w:num>
  <w:num w:numId="3" w16cid:durableId="1736388969">
    <w:abstractNumId w:val="10"/>
  </w:num>
  <w:num w:numId="4" w16cid:durableId="1532113400">
    <w:abstractNumId w:val="18"/>
  </w:num>
  <w:num w:numId="5" w16cid:durableId="1626767096">
    <w:abstractNumId w:val="2"/>
  </w:num>
  <w:num w:numId="6" w16cid:durableId="1092435244">
    <w:abstractNumId w:val="16"/>
  </w:num>
  <w:num w:numId="7" w16cid:durableId="1894122964">
    <w:abstractNumId w:val="6"/>
  </w:num>
  <w:num w:numId="8" w16cid:durableId="1416130724">
    <w:abstractNumId w:val="4"/>
  </w:num>
  <w:num w:numId="9" w16cid:durableId="1903564262">
    <w:abstractNumId w:val="3"/>
  </w:num>
  <w:num w:numId="10" w16cid:durableId="243690774">
    <w:abstractNumId w:val="19"/>
  </w:num>
  <w:num w:numId="11" w16cid:durableId="300232267">
    <w:abstractNumId w:val="11"/>
  </w:num>
  <w:num w:numId="12" w16cid:durableId="1009873899">
    <w:abstractNumId w:val="9"/>
  </w:num>
  <w:num w:numId="13" w16cid:durableId="1110583822">
    <w:abstractNumId w:val="14"/>
  </w:num>
  <w:num w:numId="14" w16cid:durableId="217128429">
    <w:abstractNumId w:val="5"/>
  </w:num>
  <w:num w:numId="15" w16cid:durableId="246159222">
    <w:abstractNumId w:val="12"/>
  </w:num>
  <w:num w:numId="16" w16cid:durableId="1907909059">
    <w:abstractNumId w:val="7"/>
  </w:num>
  <w:num w:numId="17" w16cid:durableId="1476331478">
    <w:abstractNumId w:val="8"/>
  </w:num>
  <w:num w:numId="18" w16cid:durableId="1034697094">
    <w:abstractNumId w:val="15"/>
  </w:num>
  <w:num w:numId="19" w16cid:durableId="1362127097">
    <w:abstractNumId w:val="1"/>
  </w:num>
  <w:num w:numId="20" w16cid:durableId="2029214941">
    <w:abstractNumId w:val="20"/>
  </w:num>
  <w:num w:numId="21" w16cid:durableId="73847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EA6E6A"/>
    <w:rsid w:val="00081302"/>
    <w:rsid w:val="003A32EF"/>
    <w:rsid w:val="005B475C"/>
    <w:rsid w:val="006600F2"/>
    <w:rsid w:val="00825524"/>
    <w:rsid w:val="00966447"/>
    <w:rsid w:val="00B25075"/>
    <w:rsid w:val="00B33CCE"/>
    <w:rsid w:val="00C01921"/>
    <w:rsid w:val="00D20AA3"/>
    <w:rsid w:val="00EA6E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BAD0B"/>
  <w15:docId w15:val="{B76C9589-3F32-4255-A5F1-A6392FB9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524"/>
  </w:style>
  <w:style w:type="paragraph" w:styleId="Heading1">
    <w:name w:val="heading 1"/>
    <w:basedOn w:val="Normal"/>
    <w:next w:val="Normal"/>
    <w:link w:val="Heading1Char"/>
    <w:uiPriority w:val="9"/>
    <w:qFormat/>
    <w:rsid w:val="00825524"/>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82552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25524"/>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82552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25524"/>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25524"/>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unhideWhenUsed/>
    <w:qFormat/>
    <w:rsid w:val="00825524"/>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unhideWhenUsed/>
    <w:qFormat/>
    <w:rsid w:val="00825524"/>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unhideWhenUsed/>
    <w:qFormat/>
    <w:rsid w:val="00825524"/>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52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82552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25524"/>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82552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25524"/>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25524"/>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rsid w:val="00825524"/>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rsid w:val="00825524"/>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rsid w:val="00825524"/>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25524"/>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25524"/>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2552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2552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2552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25524"/>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sid w:val="00825524"/>
    <w:rPr>
      <w:b/>
      <w:bCs/>
      <w:i/>
      <w:iCs/>
    </w:rPr>
  </w:style>
  <w:style w:type="paragraph" w:styleId="IntenseQuote">
    <w:name w:val="Intense Quote"/>
    <w:basedOn w:val="Normal"/>
    <w:next w:val="Normal"/>
    <w:link w:val="IntenseQuoteChar"/>
    <w:uiPriority w:val="30"/>
    <w:qFormat/>
    <w:rsid w:val="00825524"/>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25524"/>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25524"/>
    <w:rPr>
      <w:b/>
      <w:bCs/>
      <w:smallCaps/>
      <w:spacing w:val="5"/>
      <w:u w:val="single"/>
    </w:rPr>
  </w:style>
  <w:style w:type="paragraph" w:styleId="List">
    <w:name w:val="List"/>
    <w:basedOn w:val="Normal"/>
    <w:uiPriority w:val="99"/>
    <w:unhideWhenUsed/>
    <w:rsid w:val="00825524"/>
    <w:pPr>
      <w:ind w:left="283" w:hanging="283"/>
      <w:contextualSpacing/>
    </w:pPr>
  </w:style>
  <w:style w:type="paragraph" w:styleId="List2">
    <w:name w:val="List 2"/>
    <w:basedOn w:val="Normal"/>
    <w:uiPriority w:val="99"/>
    <w:unhideWhenUsed/>
    <w:rsid w:val="00825524"/>
    <w:pPr>
      <w:ind w:left="566" w:hanging="283"/>
      <w:contextualSpacing/>
    </w:pPr>
  </w:style>
  <w:style w:type="paragraph" w:styleId="List3">
    <w:name w:val="List 3"/>
    <w:basedOn w:val="Normal"/>
    <w:uiPriority w:val="99"/>
    <w:semiHidden/>
    <w:unhideWhenUsed/>
    <w:rsid w:val="00825524"/>
    <w:pPr>
      <w:ind w:left="849" w:hanging="283"/>
      <w:contextualSpacing/>
    </w:pPr>
  </w:style>
  <w:style w:type="paragraph" w:styleId="ListBullet">
    <w:name w:val="List Bullet"/>
    <w:basedOn w:val="Normal"/>
    <w:uiPriority w:val="99"/>
    <w:unhideWhenUsed/>
    <w:rsid w:val="00825524"/>
    <w:pPr>
      <w:numPr>
        <w:numId w:val="21"/>
      </w:numPr>
      <w:contextualSpacing/>
    </w:pPr>
  </w:style>
  <w:style w:type="paragraph" w:styleId="BodyText">
    <w:name w:val="Body Text"/>
    <w:basedOn w:val="Normal"/>
    <w:link w:val="BodyTextChar"/>
    <w:uiPriority w:val="99"/>
    <w:unhideWhenUsed/>
    <w:rsid w:val="00825524"/>
  </w:style>
  <w:style w:type="character" w:customStyle="1" w:styleId="BodyTextChar">
    <w:name w:val="Body Text Char"/>
    <w:basedOn w:val="DefaultParagraphFont"/>
    <w:link w:val="BodyText"/>
    <w:uiPriority w:val="99"/>
    <w:rsid w:val="00825524"/>
  </w:style>
  <w:style w:type="paragraph" w:styleId="BodyTextFirstIndent">
    <w:name w:val="Body Text First Indent"/>
    <w:basedOn w:val="BodyText"/>
    <w:link w:val="BodyTextFirstIndentChar"/>
    <w:uiPriority w:val="99"/>
    <w:unhideWhenUsed/>
    <w:rsid w:val="00825524"/>
    <w:pPr>
      <w:spacing w:after="160"/>
      <w:ind w:firstLine="360"/>
    </w:pPr>
  </w:style>
  <w:style w:type="character" w:customStyle="1" w:styleId="BodyTextFirstIndentChar">
    <w:name w:val="Body Text First Indent Char"/>
    <w:basedOn w:val="BodyTextChar"/>
    <w:link w:val="BodyTextFirstIndent"/>
    <w:uiPriority w:val="99"/>
    <w:rsid w:val="00825524"/>
  </w:style>
  <w:style w:type="paragraph" w:styleId="BodyTextIndent">
    <w:name w:val="Body Text Indent"/>
    <w:basedOn w:val="Normal"/>
    <w:link w:val="BodyTextIndentChar"/>
    <w:uiPriority w:val="99"/>
    <w:semiHidden/>
    <w:unhideWhenUsed/>
    <w:rsid w:val="00825524"/>
    <w:pPr>
      <w:ind w:left="283"/>
    </w:pPr>
  </w:style>
  <w:style w:type="character" w:customStyle="1" w:styleId="BodyTextIndentChar">
    <w:name w:val="Body Text Indent Char"/>
    <w:basedOn w:val="DefaultParagraphFont"/>
    <w:link w:val="BodyTextIndent"/>
    <w:uiPriority w:val="99"/>
    <w:semiHidden/>
    <w:rsid w:val="00825524"/>
  </w:style>
  <w:style w:type="paragraph" w:styleId="BodyTextFirstIndent2">
    <w:name w:val="Body Text First Indent 2"/>
    <w:basedOn w:val="BodyTextIndent"/>
    <w:link w:val="BodyTextFirstIndent2Char"/>
    <w:uiPriority w:val="99"/>
    <w:unhideWhenUsed/>
    <w:rsid w:val="00825524"/>
    <w:pPr>
      <w:spacing w:after="160"/>
      <w:ind w:left="360" w:firstLine="360"/>
    </w:pPr>
  </w:style>
  <w:style w:type="character" w:customStyle="1" w:styleId="BodyTextFirstIndent2Char">
    <w:name w:val="Body Text First Indent 2 Char"/>
    <w:basedOn w:val="BodyTextIndentChar"/>
    <w:link w:val="BodyTextFirstIndent2"/>
    <w:uiPriority w:val="99"/>
    <w:rsid w:val="00825524"/>
  </w:style>
  <w:style w:type="paragraph" w:styleId="Caption">
    <w:name w:val="caption"/>
    <w:basedOn w:val="Normal"/>
    <w:next w:val="Normal"/>
    <w:uiPriority w:val="35"/>
    <w:semiHidden/>
    <w:unhideWhenUsed/>
    <w:qFormat/>
    <w:rsid w:val="00825524"/>
    <w:pPr>
      <w:spacing w:line="240" w:lineRule="auto"/>
    </w:pPr>
    <w:rPr>
      <w:b/>
      <w:bCs/>
      <w:smallCaps/>
      <w:color w:val="595959" w:themeColor="text1" w:themeTint="A6"/>
      <w:spacing w:val="6"/>
    </w:rPr>
  </w:style>
  <w:style w:type="character" w:styleId="Strong">
    <w:name w:val="Strong"/>
    <w:basedOn w:val="DefaultParagraphFont"/>
    <w:uiPriority w:val="22"/>
    <w:qFormat/>
    <w:rsid w:val="00825524"/>
    <w:rPr>
      <w:b/>
      <w:bCs/>
    </w:rPr>
  </w:style>
  <w:style w:type="character" w:styleId="Emphasis">
    <w:name w:val="Emphasis"/>
    <w:basedOn w:val="DefaultParagraphFont"/>
    <w:uiPriority w:val="20"/>
    <w:qFormat/>
    <w:rsid w:val="00825524"/>
    <w:rPr>
      <w:i/>
      <w:iCs/>
    </w:rPr>
  </w:style>
  <w:style w:type="paragraph" w:styleId="NoSpacing">
    <w:name w:val="No Spacing"/>
    <w:uiPriority w:val="1"/>
    <w:qFormat/>
    <w:rsid w:val="00825524"/>
    <w:pPr>
      <w:spacing w:after="0" w:line="240" w:lineRule="auto"/>
    </w:pPr>
  </w:style>
  <w:style w:type="character" w:styleId="SubtleEmphasis">
    <w:name w:val="Subtle Emphasis"/>
    <w:basedOn w:val="DefaultParagraphFont"/>
    <w:uiPriority w:val="19"/>
    <w:qFormat/>
    <w:rsid w:val="00825524"/>
    <w:rPr>
      <w:i/>
      <w:iCs/>
      <w:color w:val="404040" w:themeColor="text1" w:themeTint="BF"/>
    </w:rPr>
  </w:style>
  <w:style w:type="character" w:styleId="SubtleReference">
    <w:name w:val="Subtle Reference"/>
    <w:basedOn w:val="DefaultParagraphFont"/>
    <w:uiPriority w:val="31"/>
    <w:qFormat/>
    <w:rsid w:val="00825524"/>
    <w:rPr>
      <w:smallCaps/>
      <w:color w:val="404040" w:themeColor="text1" w:themeTint="BF"/>
      <w:u w:val="single" w:color="7F7F7F" w:themeColor="text1" w:themeTint="80"/>
    </w:rPr>
  </w:style>
  <w:style w:type="character" w:styleId="BookTitle">
    <w:name w:val="Book Title"/>
    <w:basedOn w:val="DefaultParagraphFont"/>
    <w:uiPriority w:val="33"/>
    <w:qFormat/>
    <w:rsid w:val="00825524"/>
    <w:rPr>
      <w:b/>
      <w:bCs/>
      <w:smallCaps/>
    </w:rPr>
  </w:style>
  <w:style w:type="paragraph" w:styleId="TOCHeading">
    <w:name w:val="TOC Heading"/>
    <w:basedOn w:val="Heading1"/>
    <w:next w:val="Normal"/>
    <w:uiPriority w:val="39"/>
    <w:semiHidden/>
    <w:unhideWhenUsed/>
    <w:qFormat/>
    <w:rsid w:val="0082552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16</Pages>
  <Words>7155</Words>
  <Characters>33631</Characters>
  <Application>Microsoft Office Word</Application>
  <DocSecurity>0</DocSecurity>
  <Lines>560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Brown</dc:creator>
  <dc:description/>
  <cp:lastModifiedBy>Wayne Brown</cp:lastModifiedBy>
  <cp:revision>7</cp:revision>
  <dcterms:created xsi:type="dcterms:W3CDTF">2026-02-28T21:37:00Z</dcterms:created>
  <dcterms:modified xsi:type="dcterms:W3CDTF">2026-02-28T22:57:00Z</dcterms:modified>
</cp:coreProperties>
</file>