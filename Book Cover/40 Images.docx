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B7B5" w14:textId="77777777" w:rsidR="009E2255" w:rsidRPr="00AD4A43" w:rsidRDefault="00000000" w:rsidP="00AD4A43">
      <w:pPr>
        <w:pStyle w:val="BodyText"/>
        <w:rPr>
          <w:b/>
        </w:rPr>
      </w:pPr>
      <w:r w:rsidRPr="00AD4A43">
        <w:rPr>
          <w:b/>
        </w:rPr>
        <w:t xml:space="preserve">Mystic Fighter aesthetic, cinematic film still, anamorphic 16:9, digital photography, dramatic chiaroscuro lighting, saturated </w:t>
      </w:r>
      <w:proofErr w:type="spellStart"/>
      <w:r w:rsidRPr="00AD4A43">
        <w:rPr>
          <w:b/>
        </w:rPr>
        <w:t>color</w:t>
      </w:r>
      <w:proofErr w:type="spellEnd"/>
      <w:r w:rsidRPr="00AD4A43">
        <w:rPr>
          <w:b/>
        </w:rPr>
        <w:t xml:space="preserve"> grading, detailed textures, ethereal grit.</w:t>
      </w:r>
    </w:p>
    <w:p w14:paraId="06F96071" w14:textId="77777777" w:rsidR="009E2255" w:rsidRPr="00AD4A43" w:rsidRDefault="00000000" w:rsidP="00AD4A43">
      <w:pPr>
        <w:pStyle w:val="BodyText"/>
        <w:rPr>
          <w:b/>
        </w:rPr>
      </w:pPr>
      <w:r w:rsidRPr="00AD4A43">
        <w:rPr>
          <w:b/>
        </w:rPr>
        <w:t xml:space="preserve">Dynamite aesthetic, cinematic film still, anamorphic 16:9, digital photography, dramatic chiaroscuro lighting, saturated </w:t>
      </w:r>
      <w:proofErr w:type="spellStart"/>
      <w:r w:rsidRPr="00AD4A43">
        <w:rPr>
          <w:b/>
        </w:rPr>
        <w:t>color</w:t>
      </w:r>
      <w:proofErr w:type="spellEnd"/>
      <w:r w:rsidRPr="00AD4A43">
        <w:rPr>
          <w:b/>
        </w:rPr>
        <w:t xml:space="preserve"> grading, detailed textures, ethereal grit.</w:t>
      </w:r>
    </w:p>
    <w:p w14:paraId="08943185" w14:textId="77777777" w:rsidR="006E423E" w:rsidRPr="006E423E" w:rsidRDefault="006E423E" w:rsidP="00AD4A43">
      <w:pPr>
        <w:pStyle w:val="Heading1"/>
      </w:pPr>
      <w:r w:rsidRPr="006E423E">
        <w:t>Part I: The Prelude – The Crippled Prince</w:t>
      </w:r>
    </w:p>
    <w:p w14:paraId="383C6773" w14:textId="77777777" w:rsidR="006E423E" w:rsidRPr="006E423E" w:rsidRDefault="006E423E" w:rsidP="00AD4A43">
      <w:pPr>
        <w:pStyle w:val="Heading2"/>
      </w:pPr>
      <w:r w:rsidRPr="006E423E">
        <w:t>Visual Motif: Confinement vs. Infinity</w:t>
      </w:r>
    </w:p>
    <w:p w14:paraId="00598019" w14:textId="4283DA4A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Snug Embrace: A macro shot of the high-tech chair</w:t>
      </w:r>
      <w:r w:rsidR="00AD4A43">
        <w:t>’</w:t>
      </w:r>
      <w:r w:rsidRPr="006E423E">
        <w:t>s headrest, focusing on the seamless, ergonomic curve of white composite material cradling a human head.</w:t>
      </w:r>
    </w:p>
    <w:p w14:paraId="0493DFFB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Translucent Wall: A POV shot looking through a hazy, milky glass partition. Shapes outside are blurred, suggesting a world the subject can see but never touch.</w:t>
      </w:r>
    </w:p>
    <w:p w14:paraId="380449B2" w14:textId="052DCD91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Magnified Horizon: A digital, telephoto-style view of black roads cutting through a surreal </w:t>
      </w:r>
      <w:r w:rsidR="00AD4A43">
        <w:t>“</w:t>
      </w:r>
      <w:r w:rsidRPr="006E423E">
        <w:t>blue desert</w:t>
      </w:r>
      <w:r w:rsidR="00AD4A43">
        <w:t>”</w:t>
      </w:r>
      <w:r w:rsidRPr="006E423E">
        <w:t xml:space="preserve"> towards distant mountains.</w:t>
      </w:r>
    </w:p>
    <w:p w14:paraId="178C0BA4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Fortress Wall: An epic 16:9 landscape of the Anaya Mountains—jagged, snow-capped peaks that look like an impenetrable vertical wall.</w:t>
      </w:r>
    </w:p>
    <w:p w14:paraId="72A75B55" w14:textId="0B71F4F8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The Fluidity of Youth: A long-distance shot of children playing in snow; their bodies are blurred mid-run to emphasize the </w:t>
      </w:r>
      <w:r w:rsidR="00AD4A43">
        <w:t>“</w:t>
      </w:r>
      <w:r w:rsidRPr="006E423E">
        <w:t>fluidity</w:t>
      </w:r>
      <w:r w:rsidR="00AD4A43">
        <w:t>”</w:t>
      </w:r>
      <w:r w:rsidRPr="006E423E">
        <w:t xml:space="preserve"> Cappa lacks.</w:t>
      </w:r>
    </w:p>
    <w:p w14:paraId="1967B408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Cold Purge: A cinematic close-up of a single tear on a cheek, caught in a swirling gust of air from an unseen nozzle in the chair.</w:t>
      </w:r>
    </w:p>
    <w:p w14:paraId="3A725CF7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The Metal Skin: Extreme close-up of a forearm where the skin has a dull, metallic sheen, looking more like brushed </w:t>
      </w:r>
      <w:proofErr w:type="spellStart"/>
      <w:r w:rsidRPr="006E423E">
        <w:t>aluminum</w:t>
      </w:r>
      <w:proofErr w:type="spellEnd"/>
      <w:r w:rsidRPr="006E423E">
        <w:t xml:space="preserve"> than biological tissue.</w:t>
      </w:r>
    </w:p>
    <w:p w14:paraId="50654333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Crown of Thoughts: A sleek ring of matte-black sensors sitting snugly over a forehead, glowing with faint data-pulses.</w:t>
      </w:r>
    </w:p>
    <w:p w14:paraId="57CFE2B4" w14:textId="00F7CB62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The Awakening Shudder: A shot of a high-tech medical bed mid-transformation, its </w:t>
      </w:r>
      <w:r w:rsidR="00AD4A43">
        <w:t>“</w:t>
      </w:r>
      <w:r w:rsidRPr="006E423E">
        <w:t>pulleys and motors</w:t>
      </w:r>
      <w:r w:rsidR="00AD4A43">
        <w:t>”</w:t>
      </w:r>
      <w:r w:rsidRPr="006E423E">
        <w:t xml:space="preserve"> visible as it folds into a chair.</w:t>
      </w:r>
    </w:p>
    <w:p w14:paraId="5D38F1CC" w14:textId="6AE35D85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The Clock in the Dark: A pitch-black room where the only light source is the warm pink glow of </w:t>
      </w:r>
      <w:r w:rsidR="00AD4A43">
        <w:t>“</w:t>
      </w:r>
      <w:r w:rsidRPr="006E423E">
        <w:t>73::03</w:t>
      </w:r>
      <w:r w:rsidR="00AD4A43">
        <w:t>”</w:t>
      </w:r>
      <w:r w:rsidRPr="006E423E">
        <w:t xml:space="preserve"> reflecting off a glass surface.</w:t>
      </w:r>
    </w:p>
    <w:p w14:paraId="6CA11A37" w14:textId="0211783E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Hiss of Separation: A detail shot of the chair</w:t>
      </w:r>
      <w:r w:rsidR="00AD4A43">
        <w:t>’</w:t>
      </w:r>
      <w:r w:rsidRPr="006E423E">
        <w:t>s base detaching from a wall dock, with a faint trail of pressurized air-mist.</w:t>
      </w:r>
    </w:p>
    <w:p w14:paraId="7B779A86" w14:textId="78FFE03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Propulsion Blades: A </w:t>
      </w:r>
      <w:proofErr w:type="gramStart"/>
      <w:r w:rsidRPr="006E423E">
        <w:t>low-angle</w:t>
      </w:r>
      <w:proofErr w:type="gramEnd"/>
      <w:r w:rsidRPr="006E423E">
        <w:t xml:space="preserve"> shot beneath the chair, showing the blur of </w:t>
      </w:r>
      <w:r w:rsidR="00AD4A43">
        <w:t>“</w:t>
      </w:r>
      <w:r w:rsidRPr="006E423E">
        <w:t>propulsion blades</w:t>
      </w:r>
      <w:r w:rsidR="00AD4A43">
        <w:t>”</w:t>
      </w:r>
      <w:r w:rsidRPr="006E423E">
        <w:t xml:space="preserve"> lifting the device into a hover.</w:t>
      </w:r>
    </w:p>
    <w:p w14:paraId="36701246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Indifference to Red: A wide shot of a medical corridor pulsing in frantic red strobe lights, while Cappa’s room remains a cool, indifferent purple.</w:t>
      </w:r>
    </w:p>
    <w:p w14:paraId="0479CA32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Silent Panic: Through the soundproof glass, a crowd of people in uniform are seen tripping and screaming, but the image feels eerily quiet and still.</w:t>
      </w:r>
    </w:p>
    <w:p w14:paraId="4F4E8D92" w14:textId="231AF941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lastRenderedPageBreak/>
        <w:t>Stained Terror: A close-up of the mirrored glass from the outside, showing the fog of a person</w:t>
      </w:r>
      <w:r w:rsidR="00AD4A43">
        <w:t>’</w:t>
      </w:r>
      <w:r w:rsidRPr="006E423E">
        <w:t>s breath as they press their face against it in fear.</w:t>
      </w:r>
    </w:p>
    <w:p w14:paraId="1399F6BA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Rocket Ascent: Looking up at a black sky filled with thousands of yellow light-streaks, resembling artificial stars fleeing the planet.</w:t>
      </w:r>
    </w:p>
    <w:p w14:paraId="149B0B80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Waves of Fire: A wide-angle shot of the sky where the rocket wakes have turned the atmosphere into a sea of burning orange and yellow.</w:t>
      </w:r>
    </w:p>
    <w:p w14:paraId="1B14DD62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The Purer Blue: A blinding, ethereal blue light descending from the clouds, so bright it desaturates the </w:t>
      </w:r>
      <w:proofErr w:type="spellStart"/>
      <w:r w:rsidRPr="006E423E">
        <w:t>colors</w:t>
      </w:r>
      <w:proofErr w:type="spellEnd"/>
      <w:r w:rsidRPr="006E423E">
        <w:t xml:space="preserve"> of the medical </w:t>
      </w:r>
      <w:proofErr w:type="spellStart"/>
      <w:r w:rsidRPr="006E423E">
        <w:t>center</w:t>
      </w:r>
      <w:proofErr w:type="spellEnd"/>
      <w:r w:rsidRPr="006E423E">
        <w:t xml:space="preserve"> below.</w:t>
      </w:r>
    </w:p>
    <w:p w14:paraId="0A7DAEB4" w14:textId="77777777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>The Impact Point: A shot of the mirrored glass shattering into a million shimmering shards as the blue light slams into the room.</w:t>
      </w:r>
    </w:p>
    <w:p w14:paraId="12A3E86A" w14:textId="47D018F6" w:rsidR="006E423E" w:rsidRPr="006E423E" w:rsidRDefault="006E423E" w:rsidP="00AD4A43">
      <w:pPr>
        <w:pStyle w:val="List2"/>
        <w:numPr>
          <w:ilvl w:val="0"/>
          <w:numId w:val="2"/>
        </w:numPr>
      </w:pPr>
      <w:r w:rsidRPr="006E423E">
        <w:t xml:space="preserve">The Falling Mountain: An impossible, terrifying wide shot of a </w:t>
      </w:r>
      <w:r w:rsidR="00AD4A43">
        <w:t>“</w:t>
      </w:r>
      <w:r w:rsidRPr="006E423E">
        <w:t>huge grey mountain</w:t>
      </w:r>
      <w:r w:rsidR="00AD4A43">
        <w:t>”</w:t>
      </w:r>
      <w:r w:rsidRPr="006E423E">
        <w:t xml:space="preserve"> silhouetted against a blue sky, falling directly toward the camera.</w:t>
      </w:r>
    </w:p>
    <w:p w14:paraId="4DA61965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Silent Sentinel: The </w:t>
      </w:r>
      <w:proofErr w:type="spellStart"/>
      <w:r w:rsidRPr="006E423E">
        <w:rPr>
          <w:i/>
          <w:iCs/>
        </w:rPr>
        <w:t>Haice</w:t>
      </w:r>
      <w:proofErr w:type="spellEnd"/>
      <w:r w:rsidRPr="006E423E">
        <w:t xml:space="preserve"> ship, rendered as a matte-black, angular silhouette against the star-rich vacuum of space.</w:t>
      </w:r>
    </w:p>
    <w:p w14:paraId="78291B58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Dust Veil: A view of </w:t>
      </w:r>
      <w:proofErr w:type="spellStart"/>
      <w:r w:rsidRPr="006E423E">
        <w:t>Callios</w:t>
      </w:r>
      <w:proofErr w:type="spellEnd"/>
      <w:r w:rsidRPr="006E423E">
        <w:t xml:space="preserve"> from orbit—a planet choked in a thick, static-filled brown haze that obscures all light.</w:t>
      </w:r>
    </w:p>
    <w:p w14:paraId="5C0AEF23" w14:textId="43277A9A" w:rsidR="006E423E" w:rsidRPr="006E423E" w:rsidRDefault="006E423E" w:rsidP="00AD4A43">
      <w:pPr>
        <w:pStyle w:val="List2"/>
        <w:numPr>
          <w:ilvl w:val="0"/>
          <w:numId w:val="3"/>
        </w:numPr>
      </w:pPr>
      <w:proofErr w:type="spellStart"/>
      <w:r w:rsidRPr="006E423E">
        <w:t>Logistan</w:t>
      </w:r>
      <w:proofErr w:type="spellEnd"/>
      <w:r w:rsidRPr="006E423E">
        <w:t xml:space="preserve"> Horizon: An interior shot of the lab, showing the </w:t>
      </w:r>
      <w:r w:rsidR="00AD4A43">
        <w:t>“</w:t>
      </w:r>
      <w:proofErr w:type="spellStart"/>
      <w:r w:rsidRPr="006E423E">
        <w:t>Logistan</w:t>
      </w:r>
      <w:proofErr w:type="spellEnd"/>
      <w:r w:rsidR="00AD4A43">
        <w:t>”</w:t>
      </w:r>
      <w:r w:rsidRPr="006E423E">
        <w:t xml:space="preserve"> walls—featureless, non-reflective, and impossibly smooth.</w:t>
      </w:r>
    </w:p>
    <w:p w14:paraId="2A84E869" w14:textId="19517E8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Crimson Sweep: A floor-level shot of the </w:t>
      </w:r>
      <w:r w:rsidR="00AD4A43">
        <w:t>“</w:t>
      </w:r>
      <w:r w:rsidRPr="006E423E">
        <w:t>crimson micro-electric charge</w:t>
      </w:r>
      <w:r w:rsidR="00AD4A43">
        <w:t>”</w:t>
      </w:r>
      <w:r w:rsidRPr="006E423E">
        <w:t xml:space="preserve"> humming across the lab floor like a red laser curtain.</w:t>
      </w:r>
    </w:p>
    <w:p w14:paraId="47D4BDB0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>Magnetized Uniform: A detail shot of Captain Aluz’s uniform fabric snapping into place against the metal chair, held by magnetic force.</w:t>
      </w:r>
    </w:p>
    <w:p w14:paraId="477DF5F5" w14:textId="54D10435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Slender Captain: A portrait of </w:t>
      </w:r>
      <w:proofErr w:type="spellStart"/>
      <w:r w:rsidRPr="006E423E">
        <w:t>Aluz</w:t>
      </w:r>
      <w:proofErr w:type="spellEnd"/>
      <w:r w:rsidRPr="006E423E">
        <w:t xml:space="preserve">, focusing on her </w:t>
      </w:r>
      <w:r w:rsidR="00AD4A43">
        <w:t>“</w:t>
      </w:r>
      <w:r w:rsidRPr="006E423E">
        <w:t>slender 6’2” frame</w:t>
      </w:r>
      <w:r w:rsidR="00AD4A43">
        <w:t>”</w:t>
      </w:r>
      <w:r w:rsidRPr="006E423E">
        <w:t xml:space="preserve"> and the nervous habit of chewing her fingernails.</w:t>
      </w:r>
    </w:p>
    <w:p w14:paraId="46519CDB" w14:textId="5A44B53C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Holographic Trajectories: Transparent data-maps projected onto the </w:t>
      </w:r>
      <w:proofErr w:type="spellStart"/>
      <w:r w:rsidRPr="006E423E">
        <w:t>Logistan</w:t>
      </w:r>
      <w:proofErr w:type="spellEnd"/>
      <w:r w:rsidRPr="006E423E">
        <w:t xml:space="preserve"> walls, showing the pods</w:t>
      </w:r>
      <w:r w:rsidR="00AD4A43">
        <w:t>’</w:t>
      </w:r>
      <w:r w:rsidRPr="006E423E">
        <w:t xml:space="preserve"> paths through the </w:t>
      </w:r>
      <w:r w:rsidR="00AD4A43">
        <w:t>“</w:t>
      </w:r>
      <w:r w:rsidRPr="006E423E">
        <w:t>fuzzy static</w:t>
      </w:r>
      <w:r w:rsidR="00AD4A43">
        <w:t>”</w:t>
      </w:r>
      <w:r w:rsidRPr="006E423E">
        <w:t xml:space="preserve"> of the atmosphere.</w:t>
      </w:r>
    </w:p>
    <w:p w14:paraId="43FB6A21" w14:textId="155DBB60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Weight Overload: A close-up of a monitor where the text </w:t>
      </w:r>
      <w:r w:rsidR="00AD4A43">
        <w:t>“</w:t>
      </w:r>
      <w:r w:rsidRPr="006E423E">
        <w:t>Weight overload in pod three</w:t>
      </w:r>
      <w:r w:rsidR="00AD4A43">
        <w:t>”</w:t>
      </w:r>
      <w:r w:rsidRPr="006E423E">
        <w:t xml:space="preserve"> appears in a clean, neutral typeface.</w:t>
      </w:r>
    </w:p>
    <w:p w14:paraId="1F235566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>The Diagnostic Beam: A green screen displaying a 3D wireframe of Pod 3, with two intersecting energy beams scanning it.</w:t>
      </w:r>
    </w:p>
    <w:p w14:paraId="298FE2A1" w14:textId="3F563E16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Crimson Warning: The words </w:t>
      </w:r>
      <w:r w:rsidR="00AD4A43">
        <w:t>“</w:t>
      </w:r>
      <w:r w:rsidRPr="006E423E">
        <w:t>FOREIGN OBJECT</w:t>
      </w:r>
      <w:r w:rsidR="00AD4A43">
        <w:t>”</w:t>
      </w:r>
      <w:r w:rsidRPr="006E423E">
        <w:t xml:space="preserve"> flashing in a harsh, bright red across a clinical green interface.</w:t>
      </w:r>
    </w:p>
    <w:p w14:paraId="0FF5F34A" w14:textId="1CA88462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Rotation: A holographic image of the </w:t>
      </w:r>
      <w:r w:rsidR="00AD4A43">
        <w:t>“</w:t>
      </w:r>
      <w:r w:rsidRPr="006E423E">
        <w:t>foreign object</w:t>
      </w:r>
      <w:r w:rsidR="00AD4A43">
        <w:t>”</w:t>
      </w:r>
      <w:r w:rsidRPr="006E423E">
        <w:t xml:space="preserve"> being flipped and rotated in a void of digital light.</w:t>
      </w:r>
    </w:p>
    <w:p w14:paraId="69830538" w14:textId="6F2CD5BF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>The Scale of the Hand: A zoom-in on the screen where a massive, humanoid hand is revealed, its scale dwarfing the cargo pod</w:t>
      </w:r>
      <w:r w:rsidR="00AD4A43">
        <w:t>’</w:t>
      </w:r>
      <w:r w:rsidRPr="006E423E">
        <w:t>s interior.</w:t>
      </w:r>
    </w:p>
    <w:p w14:paraId="626C1D0B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>The Six-Meter Giant: A wide-angle holographic projection of the body—six meters tall, perfectly preserved, and monumental.</w:t>
      </w:r>
    </w:p>
    <w:p w14:paraId="68A317D2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Heavy Shadow: A shot of </w:t>
      </w:r>
      <w:proofErr w:type="spellStart"/>
      <w:r w:rsidRPr="006E423E">
        <w:t>Aluz</w:t>
      </w:r>
      <w:proofErr w:type="spellEnd"/>
      <w:r w:rsidRPr="006E423E">
        <w:t xml:space="preserve"> slumping back into her chair, her face partially illuminated by the blue glow of the preserved body on screen.</w:t>
      </w:r>
    </w:p>
    <w:p w14:paraId="53D5B18C" w14:textId="4925C478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lastRenderedPageBreak/>
        <w:t xml:space="preserve">The Scientist’s Prayer: </w:t>
      </w:r>
      <w:proofErr w:type="spellStart"/>
      <w:r w:rsidRPr="006E423E">
        <w:t>Aluz</w:t>
      </w:r>
      <w:proofErr w:type="spellEnd"/>
      <w:r w:rsidRPr="006E423E">
        <w:t xml:space="preserve"> with her hands folded over her mouth, the </w:t>
      </w:r>
      <w:r w:rsidR="00AD4A43">
        <w:t>“</w:t>
      </w:r>
      <w:r w:rsidRPr="006E423E">
        <w:t>sterile air</w:t>
      </w:r>
      <w:r w:rsidR="00AD4A43">
        <w:t>”</w:t>
      </w:r>
      <w:r w:rsidRPr="006E423E">
        <w:t xml:space="preserve"> of the lab creating a slight haze around her.</w:t>
      </w:r>
    </w:p>
    <w:p w14:paraId="48093508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Manual Override: A shot of a sleek, illuminated console rising slowly from the </w:t>
      </w:r>
      <w:proofErr w:type="spellStart"/>
      <w:r w:rsidRPr="006E423E">
        <w:t>Logistan</w:t>
      </w:r>
      <w:proofErr w:type="spellEnd"/>
      <w:r w:rsidRPr="006E423E">
        <w:t xml:space="preserve"> desk.</w:t>
      </w:r>
    </w:p>
    <w:p w14:paraId="24444056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>Jettisoned Ore: From an external ship camera, a cloud of blue ore is seen being dumped into space, sparkling like dust against the black.</w:t>
      </w:r>
    </w:p>
    <w:p w14:paraId="6964E135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Glint of Silver: Pod 3—a silver, metallic cylinder—emerging from the brown clouds of </w:t>
      </w:r>
      <w:proofErr w:type="spellStart"/>
      <w:r w:rsidRPr="006E423E">
        <w:t>Callios</w:t>
      </w:r>
      <w:proofErr w:type="spellEnd"/>
      <w:r w:rsidRPr="006E423E">
        <w:t xml:space="preserve"> into the clarity of space.</w:t>
      </w:r>
    </w:p>
    <w:p w14:paraId="5E209069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Docking Bay: The massive doors of the </w:t>
      </w:r>
      <w:proofErr w:type="spellStart"/>
      <w:r w:rsidRPr="006E423E">
        <w:rPr>
          <w:i/>
          <w:iCs/>
        </w:rPr>
        <w:t>Haice</w:t>
      </w:r>
      <w:proofErr w:type="spellEnd"/>
      <w:r w:rsidRPr="006E423E">
        <w:t xml:space="preserve"> opening, revealing a brightly lit, sterile interior waiting for the prize.</w:t>
      </w:r>
    </w:p>
    <w:p w14:paraId="2250E40A" w14:textId="77777777" w:rsidR="006E423E" w:rsidRPr="006E423E" w:rsidRDefault="006E423E" w:rsidP="00AD4A43">
      <w:pPr>
        <w:pStyle w:val="List2"/>
        <w:numPr>
          <w:ilvl w:val="0"/>
          <w:numId w:val="3"/>
        </w:numPr>
      </w:pPr>
      <w:r w:rsidRPr="006E423E">
        <w:t xml:space="preserve">The Final Watch: </w:t>
      </w:r>
      <w:proofErr w:type="spellStart"/>
      <w:r w:rsidRPr="006E423E">
        <w:t>Aluz’s</w:t>
      </w:r>
      <w:proofErr w:type="spellEnd"/>
      <w:r w:rsidRPr="006E423E">
        <w:t xml:space="preserve"> reflection in a monitor as she watches the pod enter the ship, her expression caught between scientific curiosity and existential dread.</w:t>
      </w:r>
    </w:p>
    <w:p w14:paraId="27F57FAE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Dreamer:</w:t>
      </w:r>
      <w:r>
        <w:t xml:space="preserve"> Low angle, medium shot. Cappa lies unconscious on a muddy path, dwarfed by massive, jagged boulders. Above, the sky is a chaotic swirl of cyan, purple, and green. Small </w:t>
      </w:r>
      <w:proofErr w:type="spellStart"/>
      <w:r>
        <w:t>colorful</w:t>
      </w:r>
      <w:proofErr w:type="spellEnd"/>
      <w:r>
        <w:t xml:space="preserve"> stones catch the light in the mud.</w:t>
      </w:r>
    </w:p>
    <w:p w14:paraId="10300BA2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Precarious Ledge:</w:t>
      </w:r>
      <w:r>
        <w:t xml:space="preserve"> Long shot of Cappa standing on a narrow trail, dwarfed by a massive sheer cliff wall on one side. The trail rises steeply toward a jagged mountain peak, </w:t>
      </w:r>
      <w:proofErr w:type="spellStart"/>
      <w:r>
        <w:t>disappearring</w:t>
      </w:r>
      <w:proofErr w:type="spellEnd"/>
      <w:r>
        <w:t xml:space="preserve"> into thick white clouds below.</w:t>
      </w:r>
    </w:p>
    <w:p w14:paraId="1E3AFC07" w14:textId="1555387B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Thinning Air:</w:t>
      </w:r>
      <w:r>
        <w:t xml:space="preserve"> Close-up on Cappa</w:t>
      </w:r>
      <w:r w:rsidR="00AD4A43">
        <w:t>’</w:t>
      </w:r>
      <w:r>
        <w:t>s face, showing sweat and exhaustion. His breath is visible in the cold air. Dust motes dance in dramatic sidelight as wind whips his hair.</w:t>
      </w:r>
    </w:p>
    <w:p w14:paraId="57E35888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Golden Spire:</w:t>
      </w:r>
      <w:r>
        <w:t xml:space="preserve"> Extremely wide shot. At the summit, isolated within a colossal, bottomless volcanic caldera, stands a crystal obelisk wrapped in a spiral of gleaming gold, piercing the changing, prismatic sky.</w:t>
      </w:r>
    </w:p>
    <w:p w14:paraId="47C837E4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Into the Mouth:</w:t>
      </w:r>
      <w:r>
        <w:t xml:space="preserve"> Medium shot of Cappa crawling on his stomach toward the crater’s edge, digging his toes into the ashy ground. The wind is ferocious, swirling debris and ash around his head.</w:t>
      </w:r>
    </w:p>
    <w:p w14:paraId="6715018A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Slow-Motion Fall:</w:t>
      </w:r>
      <w:r>
        <w:t xml:space="preserve"> Breathtaking high-angle shot looking down. Cappa is suspended, falling into the massive gap between the crystal spire and the crater wall, framed by deep swirling clouds.</w:t>
      </w:r>
    </w:p>
    <w:p w14:paraId="2BE8F190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Impact Zone:</w:t>
      </w:r>
      <w:r>
        <w:t xml:space="preserve"> Ground-level shot, looking across a dusty, marble plaza. Cappa lands hard, kicking up a thick cloud of white dust and debris, recovering his breath in the fog.</w:t>
      </w:r>
    </w:p>
    <w:p w14:paraId="2287E067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Abandoned Palace:</w:t>
      </w:r>
      <w:r>
        <w:t xml:space="preserve"> Wide shot of the imposing Grasmere Palace. The massive structure is built of thick, weathered grey stone. At the </w:t>
      </w:r>
      <w:proofErr w:type="spellStart"/>
      <w:r>
        <w:t>center</w:t>
      </w:r>
      <w:proofErr w:type="spellEnd"/>
      <w:r>
        <w:t>, a large, ancient wooden door, showing signs of faded, thinly veiled magnificence.</w:t>
      </w:r>
    </w:p>
    <w:p w14:paraId="51B8A702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Eyes of the Palace:</w:t>
      </w:r>
      <w:r>
        <w:t xml:space="preserve"> Close-up of the two unique, flamboyant windows flanking the palace door, etched with symbiotic symbolic designs (concentric circles on the left, overlapping triangles on the right), dulled by centuries of abandonment.</w:t>
      </w:r>
    </w:p>
    <w:p w14:paraId="33EBDE87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lastRenderedPageBreak/>
        <w:t>The Endless Stairs:</w:t>
      </w:r>
      <w:r>
        <w:t xml:space="preserve"> Wide shot, looking up five tiers of weathered marble stairs. The complex, alternating pattern of steps and flat sections emphasizes the monumental scale of the entrance.</w:t>
      </w:r>
    </w:p>
    <w:p w14:paraId="7AC4C2F9" w14:textId="27A04BE5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Open Doors:</w:t>
      </w:r>
      <w:r>
        <w:t xml:space="preserve"> Medium shot. The thick timber doors hiss as they scrape open, revealing a white line on the floor and the single, black, smoothed word </w:t>
      </w:r>
      <w:r w:rsidR="00AD4A43">
        <w:t>“</w:t>
      </w:r>
      <w:r>
        <w:t>GRASMERE</w:t>
      </w:r>
      <w:r w:rsidR="00AD4A43">
        <w:t>”</w:t>
      </w:r>
      <w:r>
        <w:t xml:space="preserve"> just inside the entrance.</w:t>
      </w:r>
    </w:p>
    <w:p w14:paraId="6978B3CE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Hall of Light:</w:t>
      </w:r>
      <w:r>
        <w:t xml:space="preserve"> Wide shot of the dark, cavernous hall. Suddenly, vines of white light illuminate across the ceiling, reflecting a warm yellow glow onto the marble floor and the inscriptions covering the walls from floor to ceiling.</w:t>
      </w:r>
    </w:p>
    <w:p w14:paraId="5696CEA9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Statues’ Room:</w:t>
      </w:r>
      <w:r>
        <w:t xml:space="preserve"> Long shot of the sparse, white marble hall. The light comes from the triangular window. Five towering plinths are visible, three heavily obscured by localized, rotating clouds of fog.</w:t>
      </w:r>
    </w:p>
    <w:p w14:paraId="728307A7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Pained Lord:</w:t>
      </w:r>
      <w:r>
        <w:t xml:space="preserve"> Close-up of the statue of Lord Bil-by. Sculpted in deep red stone, he wears woven </w:t>
      </w:r>
      <w:proofErr w:type="spellStart"/>
      <w:r>
        <w:t>armor</w:t>
      </w:r>
      <w:proofErr w:type="spellEnd"/>
      <w:r>
        <w:t xml:space="preserve"> covering everything but pained, glaring eyes. The statue pulsates with red energy.</w:t>
      </w:r>
    </w:p>
    <w:p w14:paraId="27C97ED7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Memory and Agony:</w:t>
      </w:r>
      <w:r>
        <w:t xml:space="preserve"> Extreme close-up on Cappa’s face, showing extreme anguish. Red and orange light reflects off his skin as invisible forces seem to squeeze him, dissolving his surroundings into a blur.</w:t>
      </w:r>
    </w:p>
    <w:p w14:paraId="7813CA9B" w14:textId="31AF04D1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Running Lord:</w:t>
      </w:r>
      <w:r>
        <w:t xml:space="preserve"> Medium shot of Cappa looking up at the final statue. It is identical to him, posed in mid-sprint, reaching for a blue sphere filled with flickering specks. The name </w:t>
      </w:r>
      <w:r w:rsidR="00AD4A43">
        <w:t>“</w:t>
      </w:r>
      <w:r>
        <w:t>LORD CAPPRONA</w:t>
      </w:r>
      <w:r w:rsidR="00AD4A43">
        <w:t>”</w:t>
      </w:r>
      <w:r>
        <w:t xml:space="preserve"> is visible on the plinth.</w:t>
      </w:r>
    </w:p>
    <w:p w14:paraId="2A50879C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Ultra-Velocity:</w:t>
      </w:r>
      <w:r>
        <w:t xml:space="preserve"> Action shot, panning with Cappa as he sprints through space at ultra-velocity. He is a blur of light, surrounded by a luminous energy shield, shattering a large asteroid into fragments as he runs.</w:t>
      </w:r>
    </w:p>
    <w:p w14:paraId="6E6F2357" w14:textId="77777777" w:rsidR="009E2255" w:rsidRDefault="00000000" w:rsidP="00AD4A43">
      <w:pPr>
        <w:pStyle w:val="List3"/>
        <w:numPr>
          <w:ilvl w:val="0"/>
          <w:numId w:val="1"/>
        </w:numPr>
      </w:pPr>
      <w:proofErr w:type="spellStart"/>
      <w:r>
        <w:rPr>
          <w:b/>
          <w:bCs/>
        </w:rPr>
        <w:t>Ritine</w:t>
      </w:r>
      <w:proofErr w:type="spellEnd"/>
      <w:r>
        <w:rPr>
          <w:b/>
          <w:bCs/>
        </w:rPr>
        <w:t xml:space="preserve"> Atmosphere:</w:t>
      </w:r>
      <w:r>
        <w:t xml:space="preserve"> Wide shot from space. Cappa, enveloped in an </w:t>
      </w:r>
      <w:proofErr w:type="spellStart"/>
      <w:r>
        <w:t>armor</w:t>
      </w:r>
      <w:proofErr w:type="spellEnd"/>
      <w:r>
        <w:t xml:space="preserve"> of light, decelerates as he approaches the jaded, toxic green atmosphere of the planet </w:t>
      </w:r>
      <w:proofErr w:type="spellStart"/>
      <w:r>
        <w:t>J’throw</w:t>
      </w:r>
      <w:proofErr w:type="spellEnd"/>
      <w:r>
        <w:t>.</w:t>
      </w:r>
    </w:p>
    <w:p w14:paraId="38ABBF3C" w14:textId="77777777" w:rsidR="009E2255" w:rsidRDefault="00000000" w:rsidP="00AD4A43">
      <w:pPr>
        <w:pStyle w:val="List3"/>
        <w:numPr>
          <w:ilvl w:val="0"/>
          <w:numId w:val="1"/>
        </w:numPr>
      </w:pPr>
      <w:proofErr w:type="spellStart"/>
      <w:r>
        <w:rPr>
          <w:b/>
          <w:bCs/>
        </w:rPr>
        <w:t>J’throw</w:t>
      </w:r>
      <w:proofErr w:type="spellEnd"/>
      <w:r>
        <w:rPr>
          <w:b/>
          <w:bCs/>
        </w:rPr>
        <w:t xml:space="preserve"> Surface:</w:t>
      </w:r>
      <w:r>
        <w:t xml:space="preserve"> Ground-level wide shot of the planet </w:t>
      </w:r>
      <w:proofErr w:type="spellStart"/>
      <w:r>
        <w:t>J’throw</w:t>
      </w:r>
      <w:proofErr w:type="spellEnd"/>
      <w:r>
        <w:t>. The surface is scorched earth. Toxic green mist covers the landscape. In the distance, an ice dome glows with trapped red fire.</w:t>
      </w:r>
    </w:p>
    <w:p w14:paraId="2FD439BD" w14:textId="77777777" w:rsidR="009E2255" w:rsidRDefault="00000000" w:rsidP="00AD4A43">
      <w:pPr>
        <w:pStyle w:val="List3"/>
        <w:numPr>
          <w:ilvl w:val="0"/>
          <w:numId w:val="1"/>
        </w:numPr>
      </w:pPr>
      <w:r>
        <w:rPr>
          <w:b/>
          <w:bCs/>
        </w:rPr>
        <w:t>The Giant’s Hand:</w:t>
      </w:r>
      <w:r>
        <w:t xml:space="preserve"> Medium shot. Cappa is restrained by heavy chains. He is surrounded by monstrous, camouflaged figures emerging from geothermal fires, as a colossal, amorphous shadow—the baritone captor—closes a massive hand around him. The mood is total defeat.</w:t>
      </w:r>
    </w:p>
    <w:p w14:paraId="7BB7D26F" w14:textId="77777777" w:rsidR="009E2255" w:rsidRDefault="009E2255"/>
    <w:sectPr w:rsidR="009E225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3287" w14:textId="77777777" w:rsidR="0068781E" w:rsidRDefault="0068781E">
      <w:pPr>
        <w:spacing w:after="0" w:line="240" w:lineRule="auto"/>
      </w:pPr>
      <w:r>
        <w:separator/>
      </w:r>
    </w:p>
  </w:endnote>
  <w:endnote w:type="continuationSeparator" w:id="0">
    <w:p w14:paraId="6252B10F" w14:textId="77777777" w:rsidR="0068781E" w:rsidRDefault="00687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9384" w14:textId="77777777" w:rsidR="0068781E" w:rsidRDefault="0068781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6EB4E13" w14:textId="77777777" w:rsidR="0068781E" w:rsidRDefault="00687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F17B9"/>
    <w:multiLevelType w:val="multilevel"/>
    <w:tmpl w:val="B29EDA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F5C54"/>
    <w:multiLevelType w:val="multilevel"/>
    <w:tmpl w:val="85FEF0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73F4309F"/>
    <w:multiLevelType w:val="multilevel"/>
    <w:tmpl w:val="0FF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880706">
    <w:abstractNumId w:val="1"/>
  </w:num>
  <w:num w:numId="2" w16cid:durableId="237255488">
    <w:abstractNumId w:val="2"/>
  </w:num>
  <w:num w:numId="3" w16cid:durableId="20992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E2255"/>
    <w:rsid w:val="003A32EF"/>
    <w:rsid w:val="0068781E"/>
    <w:rsid w:val="006E423E"/>
    <w:rsid w:val="008945E6"/>
    <w:rsid w:val="009E2255"/>
    <w:rsid w:val="00AD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8BED"/>
  <w15:docId w15:val="{B76C9589-3F32-4255-A5F1-A6392FB9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List2">
    <w:name w:val="List 2"/>
    <w:basedOn w:val="Normal"/>
    <w:uiPriority w:val="99"/>
    <w:unhideWhenUsed/>
    <w:rsid w:val="00AD4A43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AD4A43"/>
    <w:pPr>
      <w:ind w:left="849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D4A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D4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Brown</dc:creator>
  <dc:description/>
  <cp:lastModifiedBy>Wayne Brown</cp:lastModifiedBy>
  <cp:revision>2</cp:revision>
  <dcterms:created xsi:type="dcterms:W3CDTF">2026-02-28T21:34:00Z</dcterms:created>
  <dcterms:modified xsi:type="dcterms:W3CDTF">2026-02-28T21:34:00Z</dcterms:modified>
</cp:coreProperties>
</file>